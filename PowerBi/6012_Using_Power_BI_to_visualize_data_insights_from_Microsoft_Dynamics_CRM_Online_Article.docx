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EE1CE87" w14:textId="19613807" w:rsidR="009878D5" w:rsidRPr="009A3677" w:rsidRDefault="0055394D" w:rsidP="009A3677">
      <w:pPr>
        <w:pStyle w:val="Title"/>
      </w:pPr>
      <w:r>
        <w:t xml:space="preserve">Using </w:t>
      </w:r>
      <w:r w:rsidR="00281893">
        <w:t xml:space="preserve">Power BI </w:t>
      </w:r>
      <w:r>
        <w:t>to visualize data insights</w:t>
      </w:r>
      <w:r w:rsidR="00281893">
        <w:t xml:space="preserve"> </w:t>
      </w:r>
      <w:bookmarkStart w:id="0" w:name="_GoBack"/>
      <w:bookmarkEnd w:id="0"/>
      <w:r w:rsidR="00485626">
        <w:t xml:space="preserve">from </w:t>
      </w:r>
      <w:r w:rsidR="00EC3D25">
        <w:t xml:space="preserve">Microsoft </w:t>
      </w:r>
      <w:r w:rsidR="00133091">
        <w:t>Dynamics</w:t>
      </w:r>
      <w:r w:rsidR="00FF4C48">
        <w:t> </w:t>
      </w:r>
      <w:r w:rsidR="00133091">
        <w:t>CRM</w:t>
      </w:r>
      <w:r w:rsidR="00EC3D25">
        <w:t> </w:t>
      </w:r>
      <w:r w:rsidR="006E7BE4">
        <w:t>Online</w:t>
      </w:r>
    </w:p>
    <w:p w14:paraId="54B6E1F9" w14:textId="5CCDC234" w:rsidR="00B45B7F" w:rsidRDefault="00B45B7F" w:rsidP="00B91C11">
      <w:r>
        <w:t xml:space="preserve">When it comes to business intelligence (BI), one of our missions in Microsoft IT is to </w:t>
      </w:r>
      <w:r w:rsidR="00FF4C48">
        <w:t xml:space="preserve">create </w:t>
      </w:r>
      <w:r>
        <w:t xml:space="preserve">an infrastructure that empowers data consumers </w:t>
      </w:r>
      <w:r w:rsidR="00F42E21">
        <w:t>by putting</w:t>
      </w:r>
      <w:r>
        <w:t xml:space="preserve"> information at their fingertips. </w:t>
      </w:r>
      <w:r w:rsidR="00FF4C48">
        <w:t>E</w:t>
      </w:r>
      <w:r>
        <w:t>asy, seamless access to the right intelligence can yield timely</w:t>
      </w:r>
      <w:r w:rsidR="00F42E21">
        <w:t>,</w:t>
      </w:r>
      <w:r>
        <w:t xml:space="preserve"> strategic, data-driven decisions—with increased cost savings and productivity. To support our mission, we helped </w:t>
      </w:r>
      <w:r w:rsidR="00F42E21" w:rsidRPr="000E1023">
        <w:t xml:space="preserve">the </w:t>
      </w:r>
      <w:r w:rsidR="00F42E21" w:rsidRPr="00503747">
        <w:t>Microsoft Operations Global Business Process Outsourcing (BPO) team</w:t>
      </w:r>
      <w:r w:rsidR="00F42E21" w:rsidRPr="000E1023">
        <w:t xml:space="preserve"> </w:t>
      </w:r>
      <w:r>
        <w:t xml:space="preserve">capture and make customer data available to executives, managers of regional operating centers, service delivery managers in operations, and other decision makers in the </w:t>
      </w:r>
      <w:r w:rsidR="00252A79">
        <w:t>organization</w:t>
      </w:r>
      <w:r>
        <w:t>.</w:t>
      </w:r>
    </w:p>
    <w:p w14:paraId="2913B9E2" w14:textId="4DA8BA11" w:rsidR="00E9070E" w:rsidRDefault="00F42E21" w:rsidP="000E1023">
      <w:r>
        <w:t>T</w:t>
      </w:r>
      <w:r w:rsidR="00B45B7F" w:rsidRPr="000E1023">
        <w:t xml:space="preserve">he </w:t>
      </w:r>
      <w:r w:rsidR="00B45B7F">
        <w:t>BPO</w:t>
      </w:r>
      <w:r w:rsidR="00B45B7F" w:rsidRPr="000E1023">
        <w:t xml:space="preserve"> team </w:t>
      </w:r>
      <w:r>
        <w:t>can now</w:t>
      </w:r>
      <w:r w:rsidR="00B45B7F">
        <w:t xml:space="preserve"> share</w:t>
      </w:r>
      <w:r w:rsidR="00B45B7F" w:rsidRPr="000E1023">
        <w:t xml:space="preserve"> </w:t>
      </w:r>
      <w:r w:rsidR="00B45B7F">
        <w:t xml:space="preserve">customer </w:t>
      </w:r>
      <w:r w:rsidR="00B45B7F" w:rsidRPr="000E1023">
        <w:t xml:space="preserve">information </w:t>
      </w:r>
      <w:r w:rsidR="00B45B7F">
        <w:t>from</w:t>
      </w:r>
      <w:r w:rsidR="00B45B7F" w:rsidRPr="000E1023">
        <w:t xml:space="preserve"> Microsoft Dynamics CRM </w:t>
      </w:r>
      <w:r w:rsidR="00B45B7F" w:rsidRPr="007760D1">
        <w:t>Online</w:t>
      </w:r>
      <w:r w:rsidR="00B45B7F" w:rsidRPr="000E1023">
        <w:t xml:space="preserve"> with </w:t>
      </w:r>
      <w:r w:rsidR="00B45B7F">
        <w:t>stakeholders</w:t>
      </w:r>
      <w:r w:rsidR="00B45B7F" w:rsidRPr="000E1023">
        <w:t xml:space="preserve"> </w:t>
      </w:r>
      <w:r w:rsidR="00B45B7F">
        <w:t xml:space="preserve">in their organization </w:t>
      </w:r>
      <w:r w:rsidR="00B45B7F" w:rsidRPr="000E1023">
        <w:t xml:space="preserve">by </w:t>
      </w:r>
      <w:r w:rsidR="004527DD">
        <w:t xml:space="preserve">just </w:t>
      </w:r>
      <w:r w:rsidR="00B45B7F" w:rsidRPr="000E1023">
        <w:t xml:space="preserve">sending a link to </w:t>
      </w:r>
      <w:r w:rsidR="00B45B7F">
        <w:t>a dashboard</w:t>
      </w:r>
      <w:r w:rsidR="00B45B7F" w:rsidRPr="000E1023">
        <w:t xml:space="preserve"> in </w:t>
      </w:r>
      <w:r w:rsidR="00B45B7F">
        <w:t xml:space="preserve">Microsoft </w:t>
      </w:r>
      <w:r w:rsidR="00B45B7F" w:rsidRPr="000E1023">
        <w:t>Power</w:t>
      </w:r>
      <w:r w:rsidR="006E7BE4">
        <w:t> </w:t>
      </w:r>
      <w:r w:rsidR="00B45B7F" w:rsidRPr="000E1023">
        <w:t xml:space="preserve">BI. </w:t>
      </w:r>
      <w:r w:rsidR="00B45B7F">
        <w:t xml:space="preserve">Even though these stakeholders </w:t>
      </w:r>
      <w:r>
        <w:t xml:space="preserve">don’t </w:t>
      </w:r>
      <w:r w:rsidR="00B45B7F">
        <w:t>have a license for CRM</w:t>
      </w:r>
      <w:r w:rsidR="006E7BE4">
        <w:t> </w:t>
      </w:r>
      <w:r w:rsidR="004B5038">
        <w:t>Online</w:t>
      </w:r>
      <w:r w:rsidR="00B45B7F">
        <w:t xml:space="preserve">, accessing the data was no problem. They could still view, interact with, and analyze the same data </w:t>
      </w:r>
      <w:r w:rsidR="006A53C2">
        <w:t>through the dashboard</w:t>
      </w:r>
      <w:r w:rsidR="00B45B7F">
        <w:t>.</w:t>
      </w:r>
    </w:p>
    <w:p w14:paraId="28D13C2B" w14:textId="165FF6E9" w:rsidR="00136386" w:rsidRDefault="00191DEF" w:rsidP="003036D8">
      <w:pPr>
        <w:pStyle w:val="Heading1"/>
      </w:pPr>
      <w:r>
        <w:t xml:space="preserve">Data dividends from </w:t>
      </w:r>
      <w:r w:rsidR="00136386">
        <w:t xml:space="preserve">CRM </w:t>
      </w:r>
      <w:r w:rsidR="006E7BE4">
        <w:t xml:space="preserve">Online </w:t>
      </w:r>
      <w:r w:rsidR="00136386">
        <w:t>and Power BI</w:t>
      </w:r>
    </w:p>
    <w:p w14:paraId="225858EA" w14:textId="49386919" w:rsidR="006A53C2" w:rsidRDefault="006A53C2" w:rsidP="00112838">
      <w:r>
        <w:t>Today</w:t>
      </w:r>
      <w:r w:rsidR="00112838" w:rsidRPr="00A67B49">
        <w:t xml:space="preserve">, data is the new currency. </w:t>
      </w:r>
      <w:r w:rsidR="00112838">
        <w:t>As Microsoft CEO Satya Nadella said</w:t>
      </w:r>
      <w:r w:rsidR="00F42E21">
        <w:t>,</w:t>
      </w:r>
      <w:r w:rsidR="00112838">
        <w:t xml:space="preserve"> “Every aspect of the company’s business is being fundamentally transformed because of data.” </w:t>
      </w:r>
    </w:p>
    <w:p w14:paraId="224BC2AC" w14:textId="0E43B6C1" w:rsidR="00112838" w:rsidRDefault="00112838" w:rsidP="00112838">
      <w:r w:rsidRPr="00A67B49">
        <w:t xml:space="preserve">The BPO team had </w:t>
      </w:r>
      <w:r w:rsidR="001F2F57">
        <w:t>information in CRM</w:t>
      </w:r>
      <w:r w:rsidR="007A593C">
        <w:t> </w:t>
      </w:r>
      <w:r w:rsidR="004B5038">
        <w:t xml:space="preserve">Online </w:t>
      </w:r>
      <w:r w:rsidR="001F2F57">
        <w:t>about operational incidents, related transactions, inquiries, trends, end-to-end cycle time, and adherence to service level agreements (SLAs). This information is critical to monitor, especially at the end of each quarter. The BPO team</w:t>
      </w:r>
      <w:r w:rsidRPr="00A67B49">
        <w:t xml:space="preserve"> wanted an easy way </w:t>
      </w:r>
      <w:r w:rsidR="006A53C2">
        <w:t>to</w:t>
      </w:r>
      <w:r w:rsidR="006A53C2" w:rsidRPr="00A67B49">
        <w:t xml:space="preserve"> </w:t>
      </w:r>
      <w:r w:rsidRPr="00A67B49">
        <w:t>track and shar</w:t>
      </w:r>
      <w:r w:rsidR="006A53C2">
        <w:t>e</w:t>
      </w:r>
      <w:r w:rsidRPr="00A67B49">
        <w:t xml:space="preserve"> this </w:t>
      </w:r>
      <w:r>
        <w:t>treasure trove. They also wanted to support the organization</w:t>
      </w:r>
      <w:r w:rsidR="00750713">
        <w:t xml:space="preserve"> </w:t>
      </w:r>
      <w:r w:rsidR="006A53C2">
        <w:t xml:space="preserve">by allowing people to </w:t>
      </w:r>
      <w:r>
        <w:t>view trends, analyz</w:t>
      </w:r>
      <w:r w:rsidR="006A53C2">
        <w:t>e</w:t>
      </w:r>
      <w:r>
        <w:t xml:space="preserve"> the health of the transactional pipeline, and tak</w:t>
      </w:r>
      <w:r w:rsidR="006A53C2">
        <w:t>e</w:t>
      </w:r>
      <w:r>
        <w:t xml:space="preserve"> any needed corrective actions</w:t>
      </w:r>
      <w:r w:rsidRPr="00A67B49">
        <w:t xml:space="preserve">. </w:t>
      </w:r>
    </w:p>
    <w:p w14:paraId="4F77F875" w14:textId="63BD436C" w:rsidR="00112838" w:rsidRDefault="00112838" w:rsidP="00112838">
      <w:r>
        <w:t>But it was hard for the BPO team to share data with employees who didn’t have access to CRM</w:t>
      </w:r>
      <w:r w:rsidR="007A593C">
        <w:t> </w:t>
      </w:r>
      <w:r w:rsidR="004B5038">
        <w:t>Online</w:t>
      </w:r>
      <w:r>
        <w:t>. That’s where Power</w:t>
      </w:r>
      <w:r w:rsidR="007A593C">
        <w:t> </w:t>
      </w:r>
      <w:r>
        <w:t>BI played a vital role. Among other benefits, Power</w:t>
      </w:r>
      <w:r w:rsidR="007A593C">
        <w:t> </w:t>
      </w:r>
      <w:r>
        <w:t xml:space="preserve">BI </w:t>
      </w:r>
      <w:r w:rsidR="006A53C2">
        <w:t xml:space="preserve">gives </w:t>
      </w:r>
      <w:r>
        <w:t>data-visualization capabilities to CRM</w:t>
      </w:r>
      <w:r w:rsidR="007A593C">
        <w:t> </w:t>
      </w:r>
      <w:r>
        <w:t>Online. Any employee with the right authorization and an Office</w:t>
      </w:r>
      <w:r w:rsidR="007A593C">
        <w:t> </w:t>
      </w:r>
      <w:r>
        <w:t>365 subscription (which includes access to Power</w:t>
      </w:r>
      <w:r w:rsidR="007A593C">
        <w:t> </w:t>
      </w:r>
      <w:r>
        <w:t xml:space="preserve">BI) </w:t>
      </w:r>
      <w:r w:rsidR="006A53C2">
        <w:t xml:space="preserve">can </w:t>
      </w:r>
      <w:r>
        <w:t xml:space="preserve">view key customer </w:t>
      </w:r>
      <w:r w:rsidR="002577B9">
        <w:t>information</w:t>
      </w:r>
      <w:r>
        <w:t xml:space="preserve"> at a glance, without sifting through terabytes of data in CRM</w:t>
      </w:r>
      <w:r w:rsidR="007A593C">
        <w:t> </w:t>
      </w:r>
      <w:r>
        <w:t xml:space="preserve">Online. </w:t>
      </w:r>
      <w:r w:rsidRPr="0045609E">
        <w:t>With Power</w:t>
      </w:r>
      <w:r w:rsidR="007A593C">
        <w:t> </w:t>
      </w:r>
      <w:r w:rsidRPr="0045609E">
        <w:t>BI, it’s simple, safe, and cost</w:t>
      </w:r>
      <w:r w:rsidR="006A53C2">
        <w:t xml:space="preserve"> </w:t>
      </w:r>
      <w:r w:rsidRPr="0045609E">
        <w:t xml:space="preserve">effective to share data views within Microsoft. </w:t>
      </w:r>
    </w:p>
    <w:p w14:paraId="48836E47" w14:textId="2AEEB966" w:rsidR="00112838" w:rsidRDefault="00112838" w:rsidP="00112838">
      <w:r>
        <w:t>Architecturally, what made this scenario possible was an out-of-the-box connector between CRM</w:t>
      </w:r>
      <w:r w:rsidR="007A593C">
        <w:t> </w:t>
      </w:r>
      <w:r>
        <w:t>Online and Power</w:t>
      </w:r>
      <w:r w:rsidR="007A593C">
        <w:t> </w:t>
      </w:r>
      <w:r>
        <w:t xml:space="preserve">BI. Because of this integration, employees </w:t>
      </w:r>
      <w:r w:rsidR="006A53C2">
        <w:t xml:space="preserve">can </w:t>
      </w:r>
      <w:r>
        <w:t>take advantage of CRM</w:t>
      </w:r>
      <w:r w:rsidR="007A593C">
        <w:t> Online</w:t>
      </w:r>
      <w:r>
        <w:t xml:space="preserve"> data, gain</w:t>
      </w:r>
      <w:r w:rsidR="006A53C2">
        <w:t xml:space="preserve"> customer</w:t>
      </w:r>
      <w:r>
        <w:t xml:space="preserve"> insights, and reap dividends </w:t>
      </w:r>
      <w:r w:rsidR="00283D40">
        <w:t xml:space="preserve">in </w:t>
      </w:r>
      <w:r>
        <w:t>Power</w:t>
      </w:r>
      <w:r w:rsidR="007A593C">
        <w:t> </w:t>
      </w:r>
      <w:r>
        <w:t>BI</w:t>
      </w:r>
      <w:r w:rsidR="006A53C2">
        <w:t xml:space="preserve"> by:</w:t>
      </w:r>
    </w:p>
    <w:p w14:paraId="752A8876" w14:textId="6367CAF0" w:rsidR="00112838" w:rsidRDefault="00112838" w:rsidP="00112838">
      <w:pPr>
        <w:pStyle w:val="Bullet1"/>
      </w:pPr>
      <w:r>
        <w:t>Sharing a Power</w:t>
      </w:r>
      <w:r w:rsidR="007A593C">
        <w:t> </w:t>
      </w:r>
      <w:r>
        <w:t>BI dashboard or report</w:t>
      </w:r>
      <w:r w:rsidR="006A53C2">
        <w:t>.</w:t>
      </w:r>
    </w:p>
    <w:p w14:paraId="7BC1FB91" w14:textId="6911C366" w:rsidR="00112838" w:rsidRDefault="00112838" w:rsidP="00112838">
      <w:pPr>
        <w:pStyle w:val="Bullet1"/>
      </w:pPr>
      <w:r>
        <w:t>Exporting CRM</w:t>
      </w:r>
      <w:r w:rsidR="007A593C">
        <w:t> Online</w:t>
      </w:r>
      <w:r>
        <w:t xml:space="preserve"> data </w:t>
      </w:r>
      <w:r w:rsidR="00A91570">
        <w:t xml:space="preserve">by </w:t>
      </w:r>
      <w:r>
        <w:t>using Power</w:t>
      </w:r>
      <w:r w:rsidR="007A593C">
        <w:t> </w:t>
      </w:r>
      <w:r>
        <w:t>BI</w:t>
      </w:r>
      <w:r w:rsidR="006A53C2">
        <w:t>.</w:t>
      </w:r>
    </w:p>
    <w:p w14:paraId="5BDCEEAC" w14:textId="1FE156C5" w:rsidR="00112838" w:rsidRDefault="00112838" w:rsidP="00DE219A">
      <w:pPr>
        <w:pStyle w:val="Bullet1spaceafter"/>
      </w:pPr>
      <w:r>
        <w:t>Viewing CRM</w:t>
      </w:r>
      <w:r w:rsidR="007A593C">
        <w:t> Online</w:t>
      </w:r>
      <w:r>
        <w:t xml:space="preserve"> data with the Power</w:t>
      </w:r>
      <w:r w:rsidR="007A593C">
        <w:t> </w:t>
      </w:r>
      <w:r>
        <w:t>BI app</w:t>
      </w:r>
      <w:r w:rsidR="006A53C2">
        <w:t>.</w:t>
      </w:r>
    </w:p>
    <w:p w14:paraId="449D2A14" w14:textId="6DBE3272" w:rsidR="00A55AEF" w:rsidRDefault="00A55AEF" w:rsidP="00A55AEF">
      <w:pPr>
        <w:pStyle w:val="Heading1"/>
      </w:pPr>
      <w:r>
        <w:t xml:space="preserve">Sharing a </w:t>
      </w:r>
      <w:r w:rsidR="00506A46">
        <w:t xml:space="preserve">Power BI </w:t>
      </w:r>
      <w:r>
        <w:t>dashboard</w:t>
      </w:r>
    </w:p>
    <w:p w14:paraId="461D3766" w14:textId="71564494" w:rsidR="00A45397" w:rsidRDefault="00A45397" w:rsidP="00A45397">
      <w:r w:rsidRPr="0045609E">
        <w:t>The BPO team conduct</w:t>
      </w:r>
      <w:r w:rsidR="006A53C2">
        <w:t>s</w:t>
      </w:r>
      <w:r w:rsidRPr="0045609E">
        <w:t xml:space="preserve"> business reviews and keep</w:t>
      </w:r>
      <w:r w:rsidR="006A53C2">
        <w:t>s</w:t>
      </w:r>
      <w:r w:rsidRPr="0045609E">
        <w:t xml:space="preserve"> executives and stakeholders up to date about the status of the business. They </w:t>
      </w:r>
      <w:r w:rsidR="006A53C2">
        <w:t>have</w:t>
      </w:r>
      <w:r w:rsidR="006A53C2" w:rsidRPr="0045609E">
        <w:t xml:space="preserve"> </w:t>
      </w:r>
      <w:r w:rsidRPr="0045609E">
        <w:t>a lot of data in CRM</w:t>
      </w:r>
      <w:r w:rsidR="007A593C">
        <w:t> </w:t>
      </w:r>
      <w:r w:rsidRPr="0045609E">
        <w:t>Online. But instead of giving everyone access to CRM</w:t>
      </w:r>
      <w:r w:rsidR="007A593C">
        <w:t> </w:t>
      </w:r>
      <w:r w:rsidRPr="0045609E">
        <w:t xml:space="preserve">Online, </w:t>
      </w:r>
      <w:r w:rsidR="006A53C2">
        <w:t xml:space="preserve">now </w:t>
      </w:r>
      <w:r w:rsidRPr="0045609E">
        <w:t>they</w:t>
      </w:r>
      <w:r w:rsidR="006A53C2">
        <w:t xml:space="preserve"> can</w:t>
      </w:r>
      <w:r w:rsidRPr="0045609E">
        <w:t xml:space="preserve"> just share the Power</w:t>
      </w:r>
      <w:r w:rsidR="007A593C">
        <w:t> </w:t>
      </w:r>
      <w:r w:rsidRPr="0045609E">
        <w:t xml:space="preserve">BI dashboard with those who need the information. </w:t>
      </w:r>
    </w:p>
    <w:p w14:paraId="1048378D" w14:textId="77777777" w:rsidR="00B40F25" w:rsidRDefault="00B40F25">
      <w:pPr>
        <w:spacing w:after="0"/>
      </w:pPr>
      <w:r>
        <w:br w:type="page"/>
      </w:r>
    </w:p>
    <w:p w14:paraId="69E329CE" w14:textId="79FD94F3" w:rsidR="00A45397" w:rsidRDefault="006A53C2" w:rsidP="00A45397">
      <w:pPr>
        <w:rPr>
          <w:i/>
        </w:rPr>
      </w:pPr>
      <w:r>
        <w:lastRenderedPageBreak/>
        <w:t>Because</w:t>
      </w:r>
      <w:r w:rsidR="009165AE">
        <w:t xml:space="preserve"> s</w:t>
      </w:r>
      <w:r w:rsidR="00A45397" w:rsidRPr="000D1D41">
        <w:t xml:space="preserve">ome </w:t>
      </w:r>
      <w:r w:rsidR="00A45397">
        <w:t>employees</w:t>
      </w:r>
      <w:r w:rsidR="00A45397" w:rsidRPr="000D1D41">
        <w:t xml:space="preserve"> </w:t>
      </w:r>
      <w:r>
        <w:t>only</w:t>
      </w:r>
      <w:r w:rsidRPr="000D1D41">
        <w:t xml:space="preserve"> </w:t>
      </w:r>
      <w:r w:rsidR="00A45397" w:rsidRPr="000D1D41">
        <w:t>need occasional access</w:t>
      </w:r>
      <w:r>
        <w:t xml:space="preserve"> to the data</w:t>
      </w:r>
      <w:r w:rsidR="00A45397" w:rsidRPr="000D1D41">
        <w:t xml:space="preserve">, the cost of a </w:t>
      </w:r>
      <w:r w:rsidR="00A45397">
        <w:t>CRM</w:t>
      </w:r>
      <w:r w:rsidR="00EC3D25">
        <w:t> Online</w:t>
      </w:r>
      <w:r w:rsidR="00A45397">
        <w:t xml:space="preserve"> </w:t>
      </w:r>
      <w:r w:rsidR="00A45397" w:rsidRPr="000D1D41">
        <w:t xml:space="preserve">license isn’t justified. Others, </w:t>
      </w:r>
      <w:r w:rsidR="00A45397">
        <w:t>like</w:t>
      </w:r>
      <w:r w:rsidR="00A45397" w:rsidRPr="000D1D41">
        <w:t xml:space="preserve"> senior managers and executives, may</w:t>
      </w:r>
      <w:r>
        <w:t xml:space="preserve"> only</w:t>
      </w:r>
      <w:r w:rsidR="00A45397" w:rsidRPr="000D1D41">
        <w:t xml:space="preserve"> want high-level views or access to </w:t>
      </w:r>
      <w:r w:rsidR="00A45397">
        <w:t>certain</w:t>
      </w:r>
      <w:r w:rsidR="00A45397" w:rsidRPr="000D1D41">
        <w:t xml:space="preserve"> aspects of </w:t>
      </w:r>
      <w:r w:rsidR="00A45397" w:rsidRPr="0045609E">
        <w:t xml:space="preserve">the data, </w:t>
      </w:r>
      <w:r w:rsidR="00A45397">
        <w:t xml:space="preserve">like opportunities or leads. Sharing </w:t>
      </w:r>
      <w:r w:rsidR="00A45397" w:rsidRPr="0045609E">
        <w:t xml:space="preserve">data </w:t>
      </w:r>
      <w:r w:rsidR="00A965C4">
        <w:t>with</w:t>
      </w:r>
      <w:r w:rsidR="00283D40" w:rsidRPr="0045609E">
        <w:t xml:space="preserve"> </w:t>
      </w:r>
      <w:r w:rsidR="00A45397" w:rsidRPr="0045609E">
        <w:t>Power</w:t>
      </w:r>
      <w:r w:rsidR="00EC3D25">
        <w:t> </w:t>
      </w:r>
      <w:r w:rsidR="00A45397" w:rsidRPr="0045609E">
        <w:t xml:space="preserve">BI </w:t>
      </w:r>
      <w:r>
        <w:t>is</w:t>
      </w:r>
      <w:r w:rsidRPr="0045609E">
        <w:t xml:space="preserve"> </w:t>
      </w:r>
      <w:r w:rsidR="00A45397" w:rsidRPr="0045609E">
        <w:t>easy</w:t>
      </w:r>
      <w:r w:rsidR="00A45397">
        <w:t xml:space="preserve">—both </w:t>
      </w:r>
      <w:r w:rsidR="00A45397" w:rsidRPr="0045609E">
        <w:t xml:space="preserve">for those who share </w:t>
      </w:r>
      <w:r w:rsidR="00A965C4">
        <w:t>a</w:t>
      </w:r>
      <w:r w:rsidR="00A45397" w:rsidRPr="0045609E">
        <w:t xml:space="preserve">nd </w:t>
      </w:r>
      <w:r w:rsidR="00A45397">
        <w:t xml:space="preserve">those who </w:t>
      </w:r>
      <w:r w:rsidR="00A45397" w:rsidRPr="0045609E">
        <w:t xml:space="preserve">receive </w:t>
      </w:r>
      <w:r w:rsidR="004C3383">
        <w:t>it</w:t>
      </w:r>
      <w:r w:rsidR="00A45397" w:rsidRPr="0045609E">
        <w:t xml:space="preserve">. </w:t>
      </w:r>
    </w:p>
    <w:p w14:paraId="5190EF9B" w14:textId="0687F74A" w:rsidR="00471330" w:rsidRDefault="00A45397" w:rsidP="009A6EEE">
      <w:pPr>
        <w:rPr>
          <w:szCs w:val="18"/>
        </w:rPr>
      </w:pPr>
      <w:r w:rsidRPr="0045609E">
        <w:rPr>
          <w:szCs w:val="18"/>
        </w:rPr>
        <w:t>By using Power</w:t>
      </w:r>
      <w:r w:rsidR="00EC3D25">
        <w:rPr>
          <w:szCs w:val="18"/>
        </w:rPr>
        <w:t> </w:t>
      </w:r>
      <w:r w:rsidRPr="0045609E">
        <w:rPr>
          <w:szCs w:val="18"/>
        </w:rPr>
        <w:t>BI,</w:t>
      </w:r>
      <w:r w:rsidR="006A53C2">
        <w:rPr>
          <w:szCs w:val="18"/>
        </w:rPr>
        <w:t xml:space="preserve"> b</w:t>
      </w:r>
      <w:r>
        <w:rPr>
          <w:szCs w:val="18"/>
        </w:rPr>
        <w:t>eginners and occasional users can generate basic views. Advanced users and those with programming skills can perform sophisticated queries to slice and dice</w:t>
      </w:r>
      <w:r w:rsidR="006A53C2">
        <w:rPr>
          <w:szCs w:val="18"/>
        </w:rPr>
        <w:t xml:space="preserve"> the data</w:t>
      </w:r>
      <w:r>
        <w:rPr>
          <w:szCs w:val="18"/>
        </w:rPr>
        <w:t xml:space="preserve">, and to create more detailed visualizations. </w:t>
      </w:r>
      <w:r w:rsidR="00783E26">
        <w:rPr>
          <w:szCs w:val="18"/>
        </w:rPr>
        <w:t xml:space="preserve">An employee who </w:t>
      </w:r>
      <w:r>
        <w:rPr>
          <w:szCs w:val="18"/>
        </w:rPr>
        <w:t>shares a dashboard can limit sharing to designated recipients or can allow the recipient to share the dashboard with others.</w:t>
      </w:r>
    </w:p>
    <w:p w14:paraId="033BF5C9" w14:textId="2ADDDC8F" w:rsidR="00471330" w:rsidRDefault="00A65154" w:rsidP="009A6EEE">
      <w:pPr>
        <w:rPr>
          <w:szCs w:val="18"/>
        </w:rPr>
      </w:pPr>
      <w:r>
        <w:rPr>
          <w:noProof/>
        </w:rPr>
        <w:drawing>
          <wp:inline distT="0" distB="0" distL="0" distR="0" wp14:anchorId="1C633284" wp14:editId="4DFDCF72">
            <wp:extent cx="5911215" cy="4874342"/>
            <wp:effectExtent l="0" t="0" r="0" b="2540"/>
            <wp:docPr id="1" name="Picture 1" descr="This screen shot shows a Power BI dashboard with different views of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539" b="1240"/>
                    <a:stretch/>
                  </pic:blipFill>
                  <pic:spPr bwMode="auto">
                    <a:xfrm>
                      <a:off x="0" y="0"/>
                      <a:ext cx="5911596" cy="4874656"/>
                    </a:xfrm>
                    <a:prstGeom prst="rect">
                      <a:avLst/>
                    </a:prstGeom>
                    <a:ln>
                      <a:noFill/>
                    </a:ln>
                    <a:extLst>
                      <a:ext uri="{53640926-AAD7-44D8-BBD7-CCE9431645EC}">
                        <a14:shadowObscured xmlns:a14="http://schemas.microsoft.com/office/drawing/2010/main"/>
                      </a:ext>
                    </a:extLst>
                  </pic:spPr>
                </pic:pic>
              </a:graphicData>
            </a:graphic>
          </wp:inline>
        </w:drawing>
      </w:r>
    </w:p>
    <w:p w14:paraId="3B38FB31" w14:textId="39803A85" w:rsidR="00F56B03" w:rsidRDefault="00F56B03" w:rsidP="00F56B03">
      <w:pPr>
        <w:pStyle w:val="Captionortabletitle"/>
      </w:pPr>
      <w:r w:rsidRPr="00F56B03">
        <w:t>Figure 1</w:t>
      </w:r>
      <w:r w:rsidR="004772E1">
        <w:t>.</w:t>
      </w:r>
      <w:r>
        <w:t xml:space="preserve"> A </w:t>
      </w:r>
      <w:r w:rsidR="00DF7C0A">
        <w:t xml:space="preserve">sample </w:t>
      </w:r>
      <w:r>
        <w:t xml:space="preserve">dashboard in </w:t>
      </w:r>
      <w:r w:rsidR="003036D8">
        <w:t>Power</w:t>
      </w:r>
      <w:r w:rsidR="00EC3D25">
        <w:t> </w:t>
      </w:r>
      <w:r w:rsidR="003036D8">
        <w:t>BI</w:t>
      </w:r>
    </w:p>
    <w:p w14:paraId="458CFA93" w14:textId="77777777" w:rsidR="00A128FB" w:rsidRDefault="00A128FB">
      <w:pPr>
        <w:spacing w:after="0"/>
        <w:rPr>
          <w:rFonts w:ascii="Segoe Pro Display SemiLight" w:eastAsiaTheme="majorEastAsia" w:hAnsi="Segoe Pro Display SemiLight" w:cstheme="majorBidi"/>
          <w:color w:val="002050"/>
          <w:sz w:val="40"/>
          <w:szCs w:val="32"/>
        </w:rPr>
      </w:pPr>
      <w:r>
        <w:br w:type="page"/>
      </w:r>
    </w:p>
    <w:p w14:paraId="1AD1B00D" w14:textId="400972FC" w:rsidR="00893F30" w:rsidRPr="0095285C" w:rsidRDefault="00D64607" w:rsidP="0095285C">
      <w:pPr>
        <w:pStyle w:val="Heading1"/>
        <w:rPr>
          <w:szCs w:val="18"/>
        </w:rPr>
      </w:pPr>
      <w:r>
        <w:lastRenderedPageBreak/>
        <w:t xml:space="preserve">Exporting </w:t>
      </w:r>
      <w:r w:rsidR="00AB08B3">
        <w:t>CRM</w:t>
      </w:r>
      <w:r w:rsidR="00EC3D25">
        <w:t> Online</w:t>
      </w:r>
      <w:r w:rsidR="00AB08B3">
        <w:t xml:space="preserve"> </w:t>
      </w:r>
      <w:r w:rsidR="00267E3E">
        <w:t xml:space="preserve">data </w:t>
      </w:r>
      <w:r w:rsidR="00EF7FA7">
        <w:t xml:space="preserve">by </w:t>
      </w:r>
      <w:r w:rsidR="00AB08B3">
        <w:t>using</w:t>
      </w:r>
      <w:r>
        <w:t xml:space="preserve"> Power</w:t>
      </w:r>
      <w:r w:rsidR="00EC3D25">
        <w:t> </w:t>
      </w:r>
      <w:r>
        <w:t>BI</w:t>
      </w:r>
    </w:p>
    <w:p w14:paraId="05BB3274" w14:textId="37272B50" w:rsidR="00893F30" w:rsidRDefault="0018685A" w:rsidP="00893F30">
      <w:r>
        <w:rPr>
          <w:noProof/>
        </w:rPr>
        <mc:AlternateContent>
          <mc:Choice Requires="wpg">
            <w:drawing>
              <wp:anchor distT="0" distB="0" distL="114300" distR="114300" simplePos="0" relativeHeight="251659264" behindDoc="0" locked="0" layoutInCell="1" allowOverlap="1" wp14:anchorId="74B5639E" wp14:editId="53B5D6BC">
                <wp:simplePos x="0" y="0"/>
                <wp:positionH relativeFrom="column">
                  <wp:posOffset>0</wp:posOffset>
                </wp:positionH>
                <wp:positionV relativeFrom="paragraph">
                  <wp:posOffset>849630</wp:posOffset>
                </wp:positionV>
                <wp:extent cx="5850255" cy="3307715"/>
                <wp:effectExtent l="0" t="0" r="0" b="6985"/>
                <wp:wrapTopAndBottom/>
                <wp:docPr id="6" name="Group 6" descr="This screen shot shows how easy it is to export CRM Online data from Power BI into Microsoft Excel by selecting Export data"/>
                <wp:cNvGraphicFramePr/>
                <a:graphic xmlns:a="http://schemas.openxmlformats.org/drawingml/2006/main">
                  <a:graphicData uri="http://schemas.microsoft.com/office/word/2010/wordprocessingGroup">
                    <wpg:wgp>
                      <wpg:cNvGrpSpPr/>
                      <wpg:grpSpPr>
                        <a:xfrm>
                          <a:off x="0" y="0"/>
                          <a:ext cx="5850255" cy="3307715"/>
                          <a:chOff x="0" y="0"/>
                          <a:chExt cx="5850255" cy="3307715"/>
                        </a:xfrm>
                      </wpg:grpSpPr>
                      <pic:pic xmlns:pic="http://schemas.openxmlformats.org/drawingml/2006/picture">
                        <pic:nvPicPr>
                          <pic:cNvPr id="7" name="Picture 7" descr="This screen shot shows how easy it is to export CRM Online data from Power BI into Microsoft Excel by selecting Export data"/>
                          <pic:cNvPicPr>
                            <a:picLocks noChangeAspect="1"/>
                          </pic:cNvPicPr>
                        </pic:nvPicPr>
                        <pic:blipFill rotWithShape="1">
                          <a:blip r:embed="rId12"/>
                          <a:srcRect l="904" t="1587" b="48452"/>
                          <a:stretch/>
                        </pic:blipFill>
                        <pic:spPr bwMode="auto">
                          <a:xfrm>
                            <a:off x="0" y="0"/>
                            <a:ext cx="5842635" cy="174434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3" name="Picture 3"/>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0" y="1691640"/>
                            <a:ext cx="5850255" cy="1616075"/>
                          </a:xfrm>
                          <a:prstGeom prst="rect">
                            <a:avLst/>
                          </a:prstGeom>
                          <a:noFill/>
                          <a:ln>
                            <a:noFill/>
                          </a:ln>
                        </pic:spPr>
                      </pic:pic>
                    </wpg:wgp>
                  </a:graphicData>
                </a:graphic>
              </wp:anchor>
            </w:drawing>
          </mc:Choice>
          <mc:Fallback>
            <w:pict>
              <v:group w14:anchorId="4C745728" id="Group 6" o:spid="_x0000_s1026" alt="This screen shot shows how easy it is to export CRM Online data from Power BI into Microsoft Excel by selecting Export data" style="position:absolute;margin-left:0;margin-top:66.9pt;width:460.65pt;height:260.45pt;z-index:251659264" coordsize="58502,33077" o:gfxdata="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&#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BTdXNhbiBKb2x5IChFbnRpcmVuZXQpAAAABZADAAIAAAAUAAAQsJAEAAIAAAAUAAAQxJKRAAIA&#10;AAADOTkAAJKSAAIAAAADOTkAAOocAAcAAAgMAAAIpAAAAAAc6gAAAAg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Dw/eHBhY2tldCBlbmQ9J3cnPz7/2wBDAAcFBQYFBAcGBQYIBwcIChELCgkJChUPEAwR&#10;GBUaGRgVGBcbHichGx0lHRcYIi4iJSgpKywrGiAvMy8qMicqKyr/2wBDAQcICAoJChQLCxQqHBgc&#10;KioqKioqKioqKioqKioqKioqKioqKioqKioqKioqKioqKioqKioqKioqKioqKioqKir/wAARCAF1&#10;AnQ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7" type="#_x0000_t75" alt="This screen shot shows how easy it is to export CRM Online data from Power BI into Microsoft Excel by selecting Export data" style="position:absolute;width:58426;height:174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">
                  <v:imagedata r:id="rId14" o:title="This screen shot shows how easy it is to export CRM Online data from Power BI into Microsoft Excel by selecting Export data" croptop="1040f" cropbottom="31754f" cropleft="592f"/>
                  <v:path arrowok="t"/>
                </v:shape>
                <v:shape id="Picture 3" o:spid="_x0000_s1028" type="#_x0000_t75" style="position:absolute;top:16916;width:58502;height:161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">
                  <v:imagedata r:id="rId15" o:title=""/>
                  <v:path arrowok="t"/>
                </v:shape>
                <w10:wrap type="topAndBottom"/>
              </v:group>
            </w:pict>
          </mc:Fallback>
        </mc:AlternateContent>
      </w:r>
      <w:r w:rsidR="004772E1" w:rsidRPr="0045609E">
        <w:t xml:space="preserve">Although stakeholders </w:t>
      </w:r>
      <w:r w:rsidR="00783E26">
        <w:t xml:space="preserve">can </w:t>
      </w:r>
      <w:r w:rsidR="004772E1">
        <w:t>quickly s</w:t>
      </w:r>
      <w:r w:rsidR="004772E1" w:rsidRPr="0045609E">
        <w:t xml:space="preserve">ee </w:t>
      </w:r>
      <w:r w:rsidR="00ED25CE">
        <w:t>CRM Online data</w:t>
      </w:r>
      <w:r w:rsidR="00ED25CE" w:rsidRPr="0045609E">
        <w:t xml:space="preserve"> </w:t>
      </w:r>
      <w:r w:rsidR="004772E1" w:rsidRPr="0045609E">
        <w:t xml:space="preserve">through </w:t>
      </w:r>
      <w:r w:rsidR="00783E26">
        <w:t>the</w:t>
      </w:r>
      <w:r w:rsidR="004772E1" w:rsidRPr="0045609E">
        <w:t xml:space="preserve"> Power</w:t>
      </w:r>
      <w:r w:rsidR="00EC3D25">
        <w:t> </w:t>
      </w:r>
      <w:r w:rsidR="004772E1" w:rsidRPr="0045609E">
        <w:t>BI</w:t>
      </w:r>
      <w:r w:rsidR="00783E26">
        <w:t xml:space="preserve"> dashboard</w:t>
      </w:r>
      <w:r w:rsidR="004772E1" w:rsidRPr="0045609E">
        <w:t xml:space="preserve">, that </w:t>
      </w:r>
      <w:r w:rsidR="00783E26">
        <w:t>isn’t</w:t>
      </w:r>
      <w:r w:rsidR="00783E26" w:rsidRPr="0045609E">
        <w:t xml:space="preserve"> </w:t>
      </w:r>
      <w:r w:rsidR="004772E1" w:rsidRPr="0045609E">
        <w:t xml:space="preserve">the only </w:t>
      </w:r>
      <w:r w:rsidR="004772E1">
        <w:t xml:space="preserve">way to view </w:t>
      </w:r>
      <w:r w:rsidR="00ED25CE">
        <w:t>it</w:t>
      </w:r>
      <w:r w:rsidR="004772E1">
        <w:t xml:space="preserve">. We wanted stakeholders, like executives, to be able to view the data </w:t>
      </w:r>
      <w:r w:rsidR="00783E26">
        <w:t xml:space="preserve">and </w:t>
      </w:r>
      <w:r w:rsidR="00283D40">
        <w:t xml:space="preserve">to </w:t>
      </w:r>
      <w:r w:rsidR="00783E26">
        <w:t xml:space="preserve">also be able </w:t>
      </w:r>
      <w:r w:rsidR="004772E1">
        <w:t xml:space="preserve">to </w:t>
      </w:r>
      <w:r w:rsidR="00283D40">
        <w:t>perform</w:t>
      </w:r>
      <w:r w:rsidR="004772E1">
        <w:t xml:space="preserve"> their own data analysis. They can </w:t>
      </w:r>
      <w:r w:rsidR="00BF1B0A">
        <w:t>export</w:t>
      </w:r>
      <w:r w:rsidR="004772E1">
        <w:t xml:space="preserve"> the </w:t>
      </w:r>
      <w:r w:rsidR="005267F4">
        <w:t xml:space="preserve">CRM Online </w:t>
      </w:r>
      <w:r w:rsidR="004772E1">
        <w:t>data from the Power</w:t>
      </w:r>
      <w:r w:rsidR="00EC3D25">
        <w:t> </w:t>
      </w:r>
      <w:r w:rsidR="004772E1">
        <w:t>B</w:t>
      </w:r>
      <w:r w:rsidR="00283D40">
        <w:t>I</w:t>
      </w:r>
      <w:r w:rsidR="004772E1">
        <w:t xml:space="preserve"> dashboard into a </w:t>
      </w:r>
      <w:r w:rsidR="0016720C">
        <w:t>Microsoft Excel file</w:t>
      </w:r>
      <w:r w:rsidR="00E05B01">
        <w:t xml:space="preserve"> by selecting </w:t>
      </w:r>
      <w:r w:rsidR="00E05B01" w:rsidRPr="00E05B01">
        <w:rPr>
          <w:b/>
        </w:rPr>
        <w:t>Export data</w:t>
      </w:r>
      <w:r w:rsidR="004772E1">
        <w:t>. From there, they can do their own customer reporting and</w:t>
      </w:r>
      <w:r w:rsidR="0026645B">
        <w:t xml:space="preserve"> can manipulate the data—for example, with pivot tables</w:t>
      </w:r>
      <w:r w:rsidR="00E05B01">
        <w:t xml:space="preserve"> in Excel</w:t>
      </w:r>
      <w:r w:rsidR="004772E1">
        <w:t>. Again, it’s about empowering our employees.</w:t>
      </w:r>
      <w:r w:rsidR="00E5515B">
        <w:t xml:space="preserve"> </w:t>
      </w:r>
    </w:p>
    <w:p w14:paraId="3F7BD99F" w14:textId="7DF2FFA2" w:rsidR="004772E1" w:rsidRDefault="004772E1" w:rsidP="0018685A">
      <w:pPr>
        <w:pStyle w:val="Captionortabletitle"/>
        <w:spacing w:before="180"/>
      </w:pPr>
      <w:r>
        <w:t>Figure 2. Dynamics CRM</w:t>
      </w:r>
      <w:r w:rsidR="00EC3D25">
        <w:t> Online</w:t>
      </w:r>
      <w:r>
        <w:t xml:space="preserve"> data </w:t>
      </w:r>
      <w:r w:rsidR="00EE7C04">
        <w:t>ex</w:t>
      </w:r>
      <w:r>
        <w:t>ported from Power</w:t>
      </w:r>
      <w:r w:rsidR="00EC3D25">
        <w:t> </w:t>
      </w:r>
      <w:r>
        <w:t>BI into Microsoft Excel</w:t>
      </w:r>
    </w:p>
    <w:p w14:paraId="3775B85B" w14:textId="0FD0F078" w:rsidR="00AB08B3" w:rsidRDefault="00AB08B3" w:rsidP="003036D8">
      <w:pPr>
        <w:pStyle w:val="Heading1"/>
      </w:pPr>
      <w:r>
        <w:t>Viewing CRM</w:t>
      </w:r>
      <w:r w:rsidR="00EC3D25">
        <w:t> Online</w:t>
      </w:r>
      <w:r>
        <w:t xml:space="preserve"> </w:t>
      </w:r>
      <w:r w:rsidR="00E02046">
        <w:t xml:space="preserve">data with </w:t>
      </w:r>
      <w:r>
        <w:t>the Power</w:t>
      </w:r>
      <w:r w:rsidR="00EC3D25">
        <w:t> </w:t>
      </w:r>
      <w:r>
        <w:t xml:space="preserve">BI </w:t>
      </w:r>
      <w:r w:rsidR="00665802">
        <w:t>app</w:t>
      </w:r>
    </w:p>
    <w:p w14:paraId="3A87A3DB" w14:textId="6D2F8048" w:rsidR="00D536A6" w:rsidRDefault="00D536A6" w:rsidP="00D536A6">
      <w:r w:rsidRPr="00A43A4A">
        <w:t xml:space="preserve">To </w:t>
      </w:r>
      <w:r>
        <w:t>support t</w:t>
      </w:r>
      <w:r w:rsidRPr="00A43A4A">
        <w:t xml:space="preserve">he needs of Microsoft executives and </w:t>
      </w:r>
      <w:r>
        <w:t xml:space="preserve">managers </w:t>
      </w:r>
      <w:r w:rsidRPr="00A43A4A">
        <w:t>who are</w:t>
      </w:r>
      <w:r>
        <w:t xml:space="preserve"> </w:t>
      </w:r>
      <w:r w:rsidRPr="00A43A4A">
        <w:t xml:space="preserve">often on the go from one meeting and conference call to another, </w:t>
      </w:r>
      <w:r>
        <w:t>there’s yet another way to view CRM</w:t>
      </w:r>
      <w:r w:rsidR="00EC3D25">
        <w:t> Online</w:t>
      </w:r>
      <w:r>
        <w:t xml:space="preserve"> </w:t>
      </w:r>
      <w:r w:rsidR="000D2ADF">
        <w:t>data</w:t>
      </w:r>
      <w:r>
        <w:t xml:space="preserve">. </w:t>
      </w:r>
      <w:r w:rsidR="005836E4">
        <w:t>The Power</w:t>
      </w:r>
      <w:r w:rsidR="00EC3D25">
        <w:t> </w:t>
      </w:r>
      <w:r w:rsidR="005836E4">
        <w:t xml:space="preserve">BI team built </w:t>
      </w:r>
      <w:r w:rsidR="00805904">
        <w:t>an</w:t>
      </w:r>
      <w:r w:rsidR="005836E4">
        <w:t xml:space="preserve"> app that provides </w:t>
      </w:r>
      <w:r w:rsidR="00805904">
        <w:t>a Power</w:t>
      </w:r>
      <w:r w:rsidR="00EC3D25">
        <w:t> </w:t>
      </w:r>
      <w:r w:rsidR="00805904">
        <w:t xml:space="preserve">BI view </w:t>
      </w:r>
      <w:r w:rsidRPr="0008516F">
        <w:t>for an Android, iPhone, or Windows Phone</w:t>
      </w:r>
      <w:r>
        <w:t xml:space="preserve">. This </w:t>
      </w:r>
      <w:r w:rsidR="00805904">
        <w:t>Power</w:t>
      </w:r>
      <w:r w:rsidR="00EC3D25">
        <w:t> </w:t>
      </w:r>
      <w:r w:rsidR="00805904">
        <w:t xml:space="preserve">BI </w:t>
      </w:r>
      <w:r>
        <w:t xml:space="preserve">app is available as a free download for </w:t>
      </w:r>
      <w:r w:rsidR="00805904">
        <w:t>all</w:t>
      </w:r>
      <w:r>
        <w:t xml:space="preserve"> </w:t>
      </w:r>
      <w:r w:rsidR="00283D40">
        <w:t xml:space="preserve">of </w:t>
      </w:r>
      <w:r>
        <w:t xml:space="preserve">these devices. Addressing </w:t>
      </w:r>
      <w:r w:rsidR="004C3383">
        <w:t xml:space="preserve">the </w:t>
      </w:r>
      <w:r>
        <w:t xml:space="preserve">mobility </w:t>
      </w:r>
      <w:r w:rsidR="004C3383">
        <w:t xml:space="preserve">needs of our employees </w:t>
      </w:r>
      <w:r>
        <w:t xml:space="preserve">was one of the </w:t>
      </w:r>
      <w:r w:rsidRPr="00D3763C">
        <w:t xml:space="preserve">main contributors to </w:t>
      </w:r>
      <w:r>
        <w:t xml:space="preserve">a successful </w:t>
      </w:r>
      <w:r w:rsidRPr="00D3763C">
        <w:t xml:space="preserve">solution. </w:t>
      </w:r>
      <w:r>
        <w:t xml:space="preserve">With the app, executives </w:t>
      </w:r>
      <w:r w:rsidR="004C3383">
        <w:t xml:space="preserve">can </w:t>
      </w:r>
      <w:r>
        <w:t>easily view data on their phones and devices while on the move</w:t>
      </w:r>
      <w:r w:rsidRPr="00D3763C">
        <w:t xml:space="preserve">. </w:t>
      </w:r>
    </w:p>
    <w:p w14:paraId="6D806A17" w14:textId="77777777" w:rsidR="00B40F25" w:rsidRDefault="00B40F25" w:rsidP="000E6682">
      <w:r>
        <w:br w:type="page"/>
      </w:r>
    </w:p>
    <w:p w14:paraId="1BFE3167" w14:textId="40C1FFD5" w:rsidR="00EF7FA7" w:rsidRDefault="00EF7FA7" w:rsidP="00E4485B">
      <w:pPr>
        <w:pStyle w:val="Heading1"/>
      </w:pPr>
      <w:r w:rsidRPr="00ED73D9">
        <w:lastRenderedPageBreak/>
        <w:t>B</w:t>
      </w:r>
      <w:r w:rsidR="003F4430" w:rsidRPr="00ED73D9">
        <w:t>usiness b</w:t>
      </w:r>
      <w:r w:rsidRPr="00ED73D9">
        <w:t>enefits</w:t>
      </w:r>
    </w:p>
    <w:p w14:paraId="3298ED58" w14:textId="059AA52B" w:rsidR="009C089B" w:rsidRDefault="009C089B" w:rsidP="009C089B">
      <w:r>
        <w:t xml:space="preserve">We’ve seen clear advantages from </w:t>
      </w:r>
      <w:r w:rsidR="004C3383">
        <w:t>using Power</w:t>
      </w:r>
      <w:r w:rsidR="00EC3D25">
        <w:t> </w:t>
      </w:r>
      <w:r w:rsidR="004C3383">
        <w:t xml:space="preserve">BI to share </w:t>
      </w:r>
      <w:r>
        <w:t>CRM</w:t>
      </w:r>
      <w:r w:rsidR="00EC3D25">
        <w:t> </w:t>
      </w:r>
      <w:r w:rsidR="004B5038">
        <w:t xml:space="preserve">Online </w:t>
      </w:r>
      <w:r>
        <w:t>data</w:t>
      </w:r>
      <w:r w:rsidR="00283D40">
        <w:t>:</w:t>
      </w:r>
    </w:p>
    <w:p w14:paraId="2FD60CA1" w14:textId="7FA4C84D" w:rsidR="009C089B" w:rsidRDefault="009C089B" w:rsidP="009C089B">
      <w:pPr>
        <w:pStyle w:val="Bullet1"/>
      </w:pPr>
      <w:r w:rsidRPr="00C75902">
        <w:rPr>
          <w:b/>
        </w:rPr>
        <w:t>Cost savings</w:t>
      </w:r>
      <w:r w:rsidRPr="00DE219A">
        <w:t>.</w:t>
      </w:r>
      <w:r>
        <w:t xml:space="preserve"> T</w:t>
      </w:r>
      <w:r w:rsidRPr="00C75902">
        <w:t>he organization saves money</w:t>
      </w:r>
      <w:r>
        <w:t xml:space="preserve"> </w:t>
      </w:r>
      <w:r w:rsidR="00283D40">
        <w:t xml:space="preserve">because </w:t>
      </w:r>
      <w:r>
        <w:t>they don’t need to provision licenses to CRM</w:t>
      </w:r>
      <w:r w:rsidR="00EC3D25">
        <w:t> </w:t>
      </w:r>
      <w:r w:rsidR="004B5038">
        <w:t>Online</w:t>
      </w:r>
      <w:r>
        <w:t>. Instead, they can use the capabilities in Power</w:t>
      </w:r>
      <w:r w:rsidR="00EC3D25">
        <w:t> </w:t>
      </w:r>
      <w:r>
        <w:t>BI</w:t>
      </w:r>
      <w:r w:rsidR="00DA2E78">
        <w:t xml:space="preserve"> at no additional cost.</w:t>
      </w:r>
      <w:r>
        <w:t xml:space="preserve"> Also,</w:t>
      </w:r>
      <w:r w:rsidRPr="00C75902">
        <w:t xml:space="preserve"> Power</w:t>
      </w:r>
      <w:r w:rsidR="00EC3D25">
        <w:t> </w:t>
      </w:r>
      <w:r w:rsidRPr="00C75902">
        <w:t>BI</w:t>
      </w:r>
      <w:r>
        <w:t>—</w:t>
      </w:r>
      <w:r w:rsidRPr="00C75902">
        <w:t>as a cloud-based service</w:t>
      </w:r>
      <w:r>
        <w:t>—</w:t>
      </w:r>
      <w:r w:rsidRPr="00C75902">
        <w:t>saves money because it doesn</w:t>
      </w:r>
      <w:r w:rsidR="004C3383">
        <w:t>’</w:t>
      </w:r>
      <w:r w:rsidRPr="00C75902">
        <w:t>t require on-premises hardware.</w:t>
      </w:r>
    </w:p>
    <w:p w14:paraId="41AF5727" w14:textId="32AE13B9" w:rsidR="009C089B" w:rsidRDefault="009C089B" w:rsidP="009C089B">
      <w:pPr>
        <w:pStyle w:val="Bullet1"/>
      </w:pPr>
      <w:r w:rsidRPr="004C165A">
        <w:rPr>
          <w:b/>
        </w:rPr>
        <w:t>Increased productivity</w:t>
      </w:r>
      <w:r w:rsidRPr="00DE219A">
        <w:t>.</w:t>
      </w:r>
      <w:r>
        <w:t xml:space="preserve"> By being able to</w:t>
      </w:r>
      <w:r w:rsidRPr="00C75902">
        <w:t xml:space="preserve"> create </w:t>
      </w:r>
      <w:r>
        <w:t>reports</w:t>
      </w:r>
      <w:r w:rsidRPr="00C75902">
        <w:t xml:space="preserve"> </w:t>
      </w:r>
      <w:r>
        <w:t xml:space="preserve">quickly and </w:t>
      </w:r>
      <w:r w:rsidRPr="00C75902">
        <w:t>independently</w:t>
      </w:r>
      <w:r>
        <w:t>, employees can spend more time on strategic</w:t>
      </w:r>
      <w:r w:rsidR="004C3383">
        <w:t xml:space="preserve"> activities</w:t>
      </w:r>
      <w:r>
        <w:t xml:space="preserve"> rather than manual</w:t>
      </w:r>
      <w:r w:rsidR="004C3383">
        <w:t>ly crunching data</w:t>
      </w:r>
      <w:r>
        <w:t xml:space="preserve">. And executives get a condensed view without having to spend time sorting through vast amounts of </w:t>
      </w:r>
      <w:r w:rsidR="004C3383">
        <w:t>information that they don’t need</w:t>
      </w:r>
      <w:r>
        <w:t>.</w:t>
      </w:r>
    </w:p>
    <w:p w14:paraId="7EAF44C3" w14:textId="744632B2" w:rsidR="009C089B" w:rsidRDefault="009C089B" w:rsidP="009C089B">
      <w:pPr>
        <w:pStyle w:val="Bullet1spaceafter"/>
      </w:pPr>
      <w:r w:rsidRPr="00CF106D">
        <w:rPr>
          <w:b/>
        </w:rPr>
        <w:t>Increased ability to make real-time, data-driven business decisions</w:t>
      </w:r>
      <w:r w:rsidRPr="002467DA">
        <w:t xml:space="preserve">. </w:t>
      </w:r>
      <w:r w:rsidRPr="00856EE9">
        <w:t>Employees have ac</w:t>
      </w:r>
      <w:r>
        <w:t>cess to regularly refreshed information with the ability to filter, manipulate, and analyze data.</w:t>
      </w:r>
    </w:p>
    <w:p w14:paraId="2B7FE8CE" w14:textId="1638B952" w:rsidR="00CF106D" w:rsidRPr="000E0707" w:rsidRDefault="009C089B" w:rsidP="00CF106D">
      <w:pPr>
        <w:pStyle w:val="Heading1"/>
      </w:pPr>
      <w:r>
        <w:t>The power of data</w:t>
      </w:r>
      <w:r w:rsidR="00CF106D" w:rsidRPr="000E0707">
        <w:t xml:space="preserve"> </w:t>
      </w:r>
    </w:p>
    <w:p w14:paraId="3F6215FC" w14:textId="1D90A4F0" w:rsidR="009C089B" w:rsidRDefault="009C089B" w:rsidP="009C089B">
      <w:r w:rsidRPr="000E0707">
        <w:t xml:space="preserve">Microsoft IT </w:t>
      </w:r>
      <w:r w:rsidR="009A6EEE">
        <w:t>and BPO</w:t>
      </w:r>
      <w:r w:rsidRPr="000E0707">
        <w:t xml:space="preserve"> have helped carry out </w:t>
      </w:r>
      <w:r>
        <w:t xml:space="preserve">the vision of transforming business as we know it—through data. Stakeholders can </w:t>
      </w:r>
      <w:r w:rsidRPr="000E0707">
        <w:t xml:space="preserve">interact with and analyze data </w:t>
      </w:r>
      <w:r w:rsidR="009450DE">
        <w:t>in</w:t>
      </w:r>
      <w:r w:rsidR="009450DE" w:rsidRPr="000E0707">
        <w:t xml:space="preserve"> </w:t>
      </w:r>
      <w:r w:rsidRPr="000E0707">
        <w:t>Power</w:t>
      </w:r>
      <w:r w:rsidR="00EC3D25">
        <w:t> </w:t>
      </w:r>
      <w:r w:rsidRPr="000E0707">
        <w:t>BI</w:t>
      </w:r>
      <w:r w:rsidR="009450DE">
        <w:t>,</w:t>
      </w:r>
      <w:r>
        <w:t xml:space="preserve"> without a license to CRM</w:t>
      </w:r>
      <w:r w:rsidR="00EC3D25">
        <w:t> </w:t>
      </w:r>
      <w:r w:rsidR="004B5038">
        <w:t>Online</w:t>
      </w:r>
      <w:r>
        <w:t xml:space="preserve">. The result? Better insight into operational health and trends, and </w:t>
      </w:r>
      <w:r w:rsidR="00BE64C9">
        <w:t>more informed</w:t>
      </w:r>
      <w:r w:rsidRPr="000E0707">
        <w:t xml:space="preserve"> </w:t>
      </w:r>
      <w:r>
        <w:t>decision making</w:t>
      </w:r>
      <w:r w:rsidRPr="000E0707">
        <w:t>.</w:t>
      </w:r>
      <w:r>
        <w:t xml:space="preserve"> </w:t>
      </w:r>
    </w:p>
    <w:p w14:paraId="52C7D5D0" w14:textId="49794C92" w:rsidR="009878D5" w:rsidRDefault="009878D5" w:rsidP="009878D5">
      <w:pPr>
        <w:pStyle w:val="Heading1"/>
      </w:pPr>
      <w:r w:rsidRPr="002831E6">
        <w:t>For more information</w:t>
      </w:r>
    </w:p>
    <w:p w14:paraId="17ADF74F" w14:textId="236D12EA" w:rsidR="002D595F" w:rsidRDefault="007D0698" w:rsidP="008E6FEF">
      <w:pPr>
        <w:rPr>
          <w:rStyle w:val="Hyperlink"/>
          <w:szCs w:val="18"/>
        </w:rPr>
      </w:pPr>
      <w:hyperlink r:id="rId16" w:history="1">
        <w:r w:rsidR="002D595F" w:rsidRPr="00657684">
          <w:rPr>
            <w:rStyle w:val="Hyperlink"/>
            <w:szCs w:val="18"/>
          </w:rPr>
          <w:t>Microsoft Dynamics CRM Online</w:t>
        </w:r>
      </w:hyperlink>
    </w:p>
    <w:p w14:paraId="70F27699" w14:textId="4F2B00B6" w:rsidR="001E0431" w:rsidRDefault="007D0698" w:rsidP="008E6FEF">
      <w:pPr>
        <w:rPr>
          <w:rStyle w:val="Hyperlink"/>
          <w:szCs w:val="18"/>
        </w:rPr>
      </w:pPr>
      <w:hyperlink r:id="rId17" w:history="1">
        <w:r w:rsidR="001E0431" w:rsidRPr="00534676">
          <w:rPr>
            <w:rStyle w:val="Hyperlink"/>
            <w:szCs w:val="18"/>
          </w:rPr>
          <w:t>Microsoft Power BI</w:t>
        </w:r>
      </w:hyperlink>
    </w:p>
    <w:p w14:paraId="3FC71C49" w14:textId="7B4D2DEB" w:rsidR="00E5515B" w:rsidRPr="00A128FB" w:rsidRDefault="007D0698" w:rsidP="008E6FEF">
      <w:pPr>
        <w:rPr>
          <w:rStyle w:val="Hyperlink"/>
        </w:rPr>
      </w:pPr>
      <w:hyperlink r:id="rId18" w:history="1">
        <w:r w:rsidR="00E5515B" w:rsidRPr="00E5515B">
          <w:rPr>
            <w:rStyle w:val="Hyperlink"/>
            <w:szCs w:val="18"/>
          </w:rPr>
          <w:t>Microsoft Power BI for Mobile</w:t>
        </w:r>
      </w:hyperlink>
    </w:p>
    <w:p w14:paraId="1D5BEFF4" w14:textId="77777777" w:rsidR="00E5515B" w:rsidRDefault="00E5515B" w:rsidP="008E6FEF">
      <w:pPr>
        <w:rPr>
          <w:szCs w:val="18"/>
        </w:rPr>
      </w:pPr>
    </w:p>
    <w:p w14:paraId="76E7F91A" w14:textId="77777777" w:rsidR="009878D5" w:rsidRDefault="009878D5" w:rsidP="009878D5">
      <w:pPr>
        <w:pStyle w:val="Heading2"/>
      </w:pPr>
      <w:r w:rsidRPr="007042E6">
        <w:t>Microsoft IT</w:t>
      </w:r>
    </w:p>
    <w:p w14:paraId="3C4C5029" w14:textId="77777777" w:rsidR="009878D5" w:rsidRDefault="007D0698" w:rsidP="009878D5">
      <w:pPr>
        <w:rPr>
          <w:szCs w:val="18"/>
        </w:rPr>
      </w:pPr>
      <w:hyperlink r:id="rId19" w:history="1">
        <w:r w:rsidR="009878D5">
          <w:rPr>
            <w:rStyle w:val="Hyperlink"/>
            <w:szCs w:val="18"/>
          </w:rPr>
          <w:t>microsoft.com/its</w:t>
        </w:r>
        <w:r w:rsidR="009878D5" w:rsidRPr="00B25D45">
          <w:rPr>
            <w:rStyle w:val="Hyperlink"/>
            <w:szCs w:val="18"/>
          </w:rPr>
          <w:t>howcase</w:t>
        </w:r>
      </w:hyperlink>
    </w:p>
    <w:p w14:paraId="56ABF628" w14:textId="77777777" w:rsidR="009878D5" w:rsidRDefault="009878D5" w:rsidP="009878D5">
      <w:pPr>
        <w:rPr>
          <w:rStyle w:val="Hyperlink"/>
          <w:szCs w:val="18"/>
        </w:rPr>
      </w:pPr>
    </w:p>
    <w:p w14:paraId="581B89B9" w14:textId="7599B1AD" w:rsidR="001E0431" w:rsidRPr="00E9218F" w:rsidRDefault="009878D5" w:rsidP="00E9218F">
      <w:pPr>
        <w:pStyle w:val="Legalese"/>
      </w:pPr>
      <w:r>
        <w:t>© 2016</w:t>
      </w:r>
      <w:r w:rsidRPr="00495791">
        <w:t xml:space="preserve"> Microsoft Corporation. All rights reserved. Microsoft and Windows are either registered trademarks or trademarks of Microsoft Corporation in the United States and/or other countries. The names of actual companies and products mentioned herein may be the trademarks of their respective owners. This document is for informational purposes only. MICROSOFT MAKES NO WARRANTIES, EXPRESS OR IMPLIED, IN THIS SUMMARY.</w:t>
      </w:r>
    </w:p>
    <w:sectPr w:rsidR="001E0431" w:rsidRPr="00E9218F" w:rsidSect="00F60F8A">
      <w:headerReference w:type="default" r:id="rId20"/>
      <w:footerReference w:type="default" r:id="rId21"/>
      <w:headerReference w:type="first" r:id="rId22"/>
      <w:footerReference w:type="first" r:id="rId23"/>
      <w:pgSz w:w="12240" w:h="15840" w:code="1"/>
      <w:pgMar w:top="1440" w:right="1440" w:bottom="1440" w:left="1440" w:header="576"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F343F62" w14:textId="77777777" w:rsidR="007D0698" w:rsidRDefault="007D0698" w:rsidP="00CD0513">
      <w:r>
        <w:separator/>
      </w:r>
    </w:p>
    <w:p w14:paraId="32705451" w14:textId="77777777" w:rsidR="007D0698" w:rsidRDefault="007D0698"/>
    <w:p w14:paraId="1A5F665E" w14:textId="77777777" w:rsidR="007D0698" w:rsidRDefault="007D0698"/>
  </w:endnote>
  <w:endnote w:type="continuationSeparator" w:id="0">
    <w:p w14:paraId="2E3DC085" w14:textId="77777777" w:rsidR="007D0698" w:rsidRDefault="007D0698" w:rsidP="00CD0513">
      <w:r>
        <w:continuationSeparator/>
      </w:r>
    </w:p>
    <w:p w14:paraId="120F6923" w14:textId="77777777" w:rsidR="007D0698" w:rsidRDefault="007D0698"/>
    <w:p w14:paraId="74412DBE" w14:textId="77777777" w:rsidR="007D0698" w:rsidRDefault="007D0698"/>
  </w:endnote>
  <w:endnote w:type="continuationNotice" w:id="1">
    <w:p w14:paraId="16687084" w14:textId="77777777" w:rsidR="007D0698" w:rsidRDefault="007D0698">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Segoe Pro">
    <w:altName w:val="Segoe UI"/>
    <w:charset w:val="00"/>
    <w:family w:val="swiss"/>
    <w:pitch w:val="variable"/>
    <w:sig w:usb0="A00002AF" w:usb1="4000205B" w:usb2="00000000" w:usb3="00000000" w:csb0="0000009F" w:csb1="00000000"/>
  </w:font>
  <w:font w:name="Segoe Pro Display SemiLight">
    <w:altName w:val="Segoe UI Semilight"/>
    <w:charset w:val="00"/>
    <w:family w:val="swiss"/>
    <w:pitch w:val="variable"/>
    <w:sig w:usb0="A00002AF" w:usb1="4000205B"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Segoe Pro Semibold">
    <w:altName w:val="Segoe UI Semibold"/>
    <w:charset w:val="00"/>
    <w:family w:val="swiss"/>
    <w:pitch w:val="variable"/>
    <w:sig w:usb0="A00002AF" w:usb1="4000205B" w:usb2="00000000" w:usb3="00000000" w:csb0="0000009F" w:csb1="00000000"/>
  </w:font>
  <w:font w:name="Segoe Pro SemiLight">
    <w:altName w:val="Segoe UI Semilight"/>
    <w:charset w:val="00"/>
    <w:family w:val="swiss"/>
    <w:pitch w:val="variable"/>
    <w:sig w:usb0="A00002AF" w:usb1="4000205B" w:usb2="00000000" w:usb3="00000000" w:csb0="0000009F" w:csb1="00000000"/>
  </w:font>
  <w:font w:name="Segoe Pro Display">
    <w:altName w:val="Segoe UI"/>
    <w:charset w:val="00"/>
    <w:family w:val="swiss"/>
    <w:pitch w:val="variable"/>
    <w:sig w:usb0="A00002AF" w:usb1="4000205B" w:usb2="00000000" w:usb3="00000000" w:csb0="000000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5CC4C2" w14:textId="77777777" w:rsidR="00F37A0D" w:rsidRPr="00187DCB" w:rsidRDefault="00F37A0D" w:rsidP="00187DCB">
    <w:pPr>
      <w:pStyle w:val="Footer"/>
      <w:ind w:left="-3888"/>
      <w:rPr>
        <w:color w:val="5C2D91"/>
      </w:rPr>
    </w:pPr>
    <w:r w:rsidRPr="00187DCB">
      <w:rPr>
        <w:color w:val="5C2D91"/>
        <w:szCs w:val="18"/>
      </w:rPr>
      <w:t>IT Showcase Article</w:t>
    </w:r>
  </w:p>
  <w:p w14:paraId="1DF53659" w14:textId="38702ACB" w:rsidR="00F37A0D" w:rsidRPr="009509C4" w:rsidRDefault="007D0698" w:rsidP="00942F30">
    <w:pPr>
      <w:pStyle w:val="Footer"/>
      <w:tabs>
        <w:tab w:val="clear" w:pos="4680"/>
        <w:tab w:val="clear" w:pos="9360"/>
        <w:tab w:val="right" w:pos="8640"/>
      </w:tabs>
      <w:rPr>
        <w:color w:val="002050"/>
      </w:rPr>
    </w:pPr>
    <w:hyperlink r:id="rId1" w:history="1">
      <w:r w:rsidR="00F37A0D">
        <w:rPr>
          <w:rStyle w:val="Hyperlink"/>
        </w:rPr>
        <w:t>microsoft.com/itsh</w:t>
      </w:r>
      <w:r w:rsidR="00F37A0D" w:rsidRPr="000315CB">
        <w:rPr>
          <w:rStyle w:val="Hyperlink"/>
        </w:rPr>
        <w:t>owcase</w:t>
      </w:r>
    </w:hyperlink>
    <w:r w:rsidR="00F37A0D">
      <w:rPr>
        <w:rStyle w:val="Hyperlink"/>
        <w:u w:val="none"/>
      </w:rPr>
      <w:tab/>
    </w:r>
    <w:r w:rsidR="00F37A0D" w:rsidRPr="00C35E04">
      <w:rPr>
        <w:rStyle w:val="Hyperlink"/>
        <w:u w:val="none"/>
      </w:rPr>
      <w:t>October 2016</w:t>
    </w:r>
  </w:p>
  <w:p w14:paraId="6332AF13" w14:textId="77777777" w:rsidR="00F37A0D" w:rsidRPr="00187DCB" w:rsidRDefault="00F37A0D" w:rsidP="00ED610F">
    <w:pPr>
      <w:pStyle w:val="Footer"/>
      <w:ind w:left="-3888"/>
      <w:rPr>
        <w:color w:val="5C2D91"/>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ADCB30" w14:textId="1BEAE349" w:rsidR="00F37A0D" w:rsidRDefault="00F37A0D">
    <w:pPr>
      <w:pStyle w:val="Footer"/>
    </w:pPr>
  </w:p>
  <w:p w14:paraId="63CEFB3F" w14:textId="77777777" w:rsidR="00F37A0D" w:rsidRDefault="00F37A0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2D54DFE" w14:textId="77777777" w:rsidR="007D0698" w:rsidRDefault="007D0698" w:rsidP="00CD0513">
      <w:r>
        <w:separator/>
      </w:r>
    </w:p>
    <w:p w14:paraId="6C1DC849" w14:textId="77777777" w:rsidR="007D0698" w:rsidRDefault="007D0698"/>
    <w:p w14:paraId="4D998F81" w14:textId="77777777" w:rsidR="007D0698" w:rsidRDefault="007D0698"/>
  </w:footnote>
  <w:footnote w:type="continuationSeparator" w:id="0">
    <w:p w14:paraId="3C602A94" w14:textId="77777777" w:rsidR="007D0698" w:rsidRDefault="007D0698" w:rsidP="00CD0513">
      <w:r>
        <w:continuationSeparator/>
      </w:r>
    </w:p>
    <w:p w14:paraId="504E3646" w14:textId="77777777" w:rsidR="007D0698" w:rsidRDefault="007D0698"/>
    <w:p w14:paraId="6384F258" w14:textId="77777777" w:rsidR="007D0698" w:rsidRDefault="007D0698"/>
  </w:footnote>
  <w:footnote w:type="continuationNotice" w:id="1">
    <w:p w14:paraId="2D0DEF51" w14:textId="77777777" w:rsidR="007D0698" w:rsidRDefault="007D0698">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98F255" w14:textId="2AF44B9C" w:rsidR="00F37A0D" w:rsidRPr="00E01F5B" w:rsidRDefault="00F37A0D" w:rsidP="00806162">
    <w:pPr>
      <w:tabs>
        <w:tab w:val="center" w:pos="2880"/>
      </w:tabs>
      <w:rPr>
        <w:color w:val="002050"/>
        <w:szCs w:val="18"/>
      </w:rPr>
    </w:pPr>
    <w:r w:rsidRPr="00E01F5B">
      <w:rPr>
        <w:rFonts w:ascii="Segoe Pro Semibold" w:hAnsi="Segoe Pro Semibold"/>
        <w:color w:val="002050"/>
        <w:szCs w:val="18"/>
      </w:rPr>
      <w:t xml:space="preserve">Page </w:t>
    </w:r>
    <w:r w:rsidRPr="00E01F5B">
      <w:rPr>
        <w:rFonts w:ascii="Segoe Pro Semibold" w:hAnsi="Segoe Pro Semibold"/>
        <w:color w:val="002050"/>
        <w:szCs w:val="18"/>
      </w:rPr>
      <w:fldChar w:fldCharType="begin"/>
    </w:r>
    <w:r w:rsidRPr="00E01F5B">
      <w:rPr>
        <w:rFonts w:ascii="Segoe Pro Semibold" w:hAnsi="Segoe Pro Semibold"/>
        <w:color w:val="002050"/>
        <w:szCs w:val="18"/>
      </w:rPr>
      <w:instrText xml:space="preserve"> PAGE </w:instrText>
    </w:r>
    <w:r w:rsidRPr="00E01F5B">
      <w:rPr>
        <w:rFonts w:ascii="Segoe Pro Semibold" w:hAnsi="Segoe Pro Semibold"/>
        <w:color w:val="002050"/>
        <w:szCs w:val="18"/>
      </w:rPr>
      <w:fldChar w:fldCharType="separate"/>
    </w:r>
    <w:r w:rsidR="00EA78F3">
      <w:rPr>
        <w:rFonts w:ascii="Segoe Pro Semibold" w:hAnsi="Segoe Pro Semibold"/>
        <w:noProof/>
        <w:color w:val="002050"/>
        <w:szCs w:val="18"/>
      </w:rPr>
      <w:t>2</w:t>
    </w:r>
    <w:r w:rsidRPr="00E01F5B">
      <w:rPr>
        <w:rFonts w:ascii="Segoe Pro Semibold" w:hAnsi="Segoe Pro Semibold"/>
        <w:color w:val="002050"/>
        <w:szCs w:val="18"/>
      </w:rPr>
      <w:fldChar w:fldCharType="end"/>
    </w:r>
    <w:r w:rsidRPr="00E01F5B">
      <w:rPr>
        <w:color w:val="002050"/>
        <w:szCs w:val="18"/>
      </w:rPr>
      <w:t> </w:t>
    </w:r>
    <w:r w:rsidRPr="00E01F5B">
      <w:rPr>
        <w:color w:val="002050"/>
        <w:szCs w:val="18"/>
      </w:rPr>
      <w:t>|</w:t>
    </w:r>
    <w:r w:rsidRPr="00E01F5B">
      <w:rPr>
        <w:color w:val="002050"/>
        <w:szCs w:val="18"/>
      </w:rPr>
      <w:t> </w:t>
    </w:r>
    <w:r w:rsidR="001D5C5E">
      <w:t>Using P</w:t>
    </w:r>
    <w:r w:rsidR="00281893">
      <w:t xml:space="preserve">ower BI </w:t>
    </w:r>
    <w:r w:rsidR="00FA4ECA">
      <w:t>to visualize data insights</w:t>
    </w:r>
    <w:r w:rsidR="0099062D">
      <w:t xml:space="preserve"> from</w:t>
    </w:r>
    <w:r>
      <w:t xml:space="preserve"> Microsoft Dynamics CRM </w:t>
    </w:r>
    <w:r w:rsidR="0099062D">
      <w:t>Online</w:t>
    </w:r>
  </w:p>
  <w:p w14:paraId="56955F4D" w14:textId="77777777" w:rsidR="00F37A0D" w:rsidRDefault="00F37A0D"/>
  <w:p w14:paraId="3B75DE32" w14:textId="77777777" w:rsidR="00F37A0D" w:rsidRDefault="00F37A0D"/>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9D40CC" w14:textId="77777777" w:rsidR="00F37A0D" w:rsidRDefault="00F37A0D">
    <w:pPr>
      <w:pStyle w:val="Header"/>
    </w:pPr>
    <w:r>
      <w:rPr>
        <w:noProof/>
      </w:rPr>
      <w:drawing>
        <wp:anchor distT="0" distB="0" distL="114300" distR="114300" simplePos="0" relativeHeight="251658241" behindDoc="0" locked="0" layoutInCell="1" allowOverlap="1" wp14:anchorId="72EEAD90" wp14:editId="49856A71">
          <wp:simplePos x="0" y="0"/>
          <wp:positionH relativeFrom="column">
            <wp:posOffset>5036820</wp:posOffset>
          </wp:positionH>
          <wp:positionV relativeFrom="paragraph">
            <wp:posOffset>-365760</wp:posOffset>
          </wp:positionV>
          <wp:extent cx="1471930" cy="540385"/>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71930" cy="540385"/>
                  </a:xfrm>
                  <a:prstGeom prst="rect">
                    <a:avLst/>
                  </a:prstGeom>
                  <a:noFill/>
                </pic:spPr>
              </pic:pic>
            </a:graphicData>
          </a:graphic>
          <wp14:sizeRelH relativeFrom="page">
            <wp14:pctWidth>0</wp14:pctWidth>
          </wp14:sizeRelH>
          <wp14:sizeRelV relativeFrom="page">
            <wp14:pctHeight>0</wp14:pctHeight>
          </wp14:sizeRelV>
        </wp:anchor>
      </w:drawing>
    </w:r>
    <w:r w:rsidRPr="003C74CC">
      <w:rPr>
        <w:noProof/>
      </w:rPr>
      <mc:AlternateContent>
        <mc:Choice Requires="wps">
          <w:drawing>
            <wp:anchor distT="0" distB="0" distL="114300" distR="114300" simplePos="0" relativeHeight="251658240" behindDoc="0" locked="0" layoutInCell="1" allowOverlap="1" wp14:anchorId="1E515814" wp14:editId="31ACC7BD">
              <wp:simplePos x="0" y="0"/>
              <wp:positionH relativeFrom="page">
                <wp:align>right</wp:align>
              </wp:positionH>
              <wp:positionV relativeFrom="paragraph">
                <wp:posOffset>-365760</wp:posOffset>
              </wp:positionV>
              <wp:extent cx="7765415" cy="548640"/>
              <wp:effectExtent l="0" t="0" r="6985" b="3810"/>
              <wp:wrapSquare wrapText="bothSides"/>
              <wp:docPr id="2" name="Text Box 2"/>
              <wp:cNvGraphicFramePr/>
              <a:graphic xmlns:a="http://schemas.openxmlformats.org/drawingml/2006/main">
                <a:graphicData uri="http://schemas.microsoft.com/office/word/2010/wordprocessingShape">
                  <wps:wsp>
                    <wps:cNvSpPr txBox="1"/>
                    <wps:spPr>
                      <a:xfrm>
                        <a:off x="0" y="0"/>
                        <a:ext cx="7765473" cy="548640"/>
                      </a:xfrm>
                      <a:prstGeom prst="rect">
                        <a:avLst/>
                      </a:prstGeom>
                      <a:solidFill>
                        <a:srgbClr val="002050">
                          <a:alpha val="89804"/>
                        </a:srgbClr>
                      </a:solidFill>
                      <a:ln>
                        <a:noFill/>
                      </a:ln>
                      <a:effectLst/>
                    </wps:spPr>
                    <wps:style>
                      <a:lnRef idx="0">
                        <a:schemeClr val="accent1"/>
                      </a:lnRef>
                      <a:fillRef idx="0">
                        <a:schemeClr val="accent1"/>
                      </a:fillRef>
                      <a:effectRef idx="0">
                        <a:schemeClr val="accent1"/>
                      </a:effectRef>
                      <a:fontRef idx="minor">
                        <a:schemeClr val="dk1"/>
                      </a:fontRef>
                    </wps:style>
                    <wps:txbx>
                      <w:txbxContent>
                        <w:p w14:paraId="32E3B99E" w14:textId="77777777" w:rsidR="00F37A0D" w:rsidRPr="007042E6" w:rsidRDefault="00F37A0D" w:rsidP="00CE5095">
                          <w:pPr>
                            <w:pStyle w:val="Subtitle"/>
                          </w:pPr>
                          <w:r>
                            <w:t>Microsoft IT Showcase</w:t>
                          </w:r>
                        </w:p>
                      </w:txbxContent>
                    </wps:txbx>
                    <wps:bodyPr rot="0" spcFirstLastPara="0" vertOverflow="overflow" horzOverflow="overflow" vert="horz" wrap="square" lIns="365760" tIns="54864" rIns="18288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E515814" id="_x0000_t202" coordsize="21600,21600" o:spt="202" path="m,l,21600r21600,l21600,xe">
              <v:stroke joinstyle="miter"/>
              <v:path gradientshapeok="t" o:connecttype="rect"/>
            </v:shapetype>
            <v:shape id="Text Box 2" o:spid="_x0000_s1026" type="#_x0000_t202" style="position:absolute;margin-left:560.25pt;margin-top:-28.8pt;width:611.45pt;height:43.2pt;z-index:251658240;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" fillcolor="#002050" stroked="f">
              <v:fill opacity="58853f"/>
              <v:textbox inset="28.8pt,4.32pt,14.4pt,0">
                <w:txbxContent>
                  <w:p w14:paraId="32E3B99E" w14:textId="77777777" w:rsidR="00F37A0D" w:rsidRPr="007042E6" w:rsidRDefault="00F37A0D" w:rsidP="00CE5095">
                    <w:pPr>
                      <w:pStyle w:val="Subtitle"/>
                    </w:pPr>
                    <w:r>
                      <w:t>Microsoft IT Showcase</w:t>
                    </w:r>
                  </w:p>
                </w:txbxContent>
              </v:textbox>
              <w10:wrap type="square" anchorx="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1D"/>
    <w:multiLevelType w:val="multilevel"/>
    <w:tmpl w:val="8C9A6B8C"/>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480E959C"/>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23B89F4E"/>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DF86ADBE"/>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D5E08594"/>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463AA4AC"/>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E23EF492"/>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4058FB02"/>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238AC42E"/>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E7BA7FD4"/>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981CEEB6"/>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3684AB8"/>
    <w:multiLevelType w:val="hybridMultilevel"/>
    <w:tmpl w:val="CDCA5746"/>
    <w:lvl w:ilvl="0" w:tplc="8D06C810">
      <w:start w:val="1"/>
      <w:numFmt w:val="bullet"/>
      <w:pStyle w:val="Bullet2"/>
      <w:lvlText w:val=""/>
      <w:lvlJc w:val="left"/>
      <w:pPr>
        <w:ind w:left="648" w:hanging="288"/>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90A7CB5"/>
    <w:multiLevelType w:val="hybridMultilevel"/>
    <w:tmpl w:val="1F38FF5A"/>
    <w:lvl w:ilvl="0" w:tplc="9AF4FC42">
      <w:start w:val="1"/>
      <w:numFmt w:val="bullet"/>
      <w:pStyle w:val="Bullet1spaceafter"/>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BFD275F"/>
    <w:multiLevelType w:val="hybridMultilevel"/>
    <w:tmpl w:val="34061F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1714309"/>
    <w:multiLevelType w:val="hybridMultilevel"/>
    <w:tmpl w:val="019C360E"/>
    <w:lvl w:ilvl="0" w:tplc="46D01532">
      <w:start w:val="1"/>
      <w:numFmt w:val="bullet"/>
      <w:pStyle w:val="Bullet1"/>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1B04F3D"/>
    <w:multiLevelType w:val="hybridMultilevel"/>
    <w:tmpl w:val="5B02DB2C"/>
    <w:lvl w:ilvl="0" w:tplc="4A1EED62">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DA44A3F"/>
    <w:multiLevelType w:val="hybridMultilevel"/>
    <w:tmpl w:val="00D40074"/>
    <w:lvl w:ilvl="0" w:tplc="57780DA0">
      <w:start w:val="1"/>
      <w:numFmt w:val="decimal"/>
      <w:pStyle w:val="Numbered"/>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DC11E39"/>
    <w:multiLevelType w:val="hybridMultilevel"/>
    <w:tmpl w:val="45E83A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4"/>
  </w:num>
  <w:num w:numId="6">
    <w:abstractNumId w:val="9"/>
  </w:num>
  <w:num w:numId="7">
    <w:abstractNumId w:val="5"/>
  </w:num>
  <w:num w:numId="8">
    <w:abstractNumId w:val="6"/>
  </w:num>
  <w:num w:numId="9">
    <w:abstractNumId w:val="7"/>
  </w:num>
  <w:num w:numId="10">
    <w:abstractNumId w:val="8"/>
  </w:num>
  <w:num w:numId="11">
    <w:abstractNumId w:val="10"/>
  </w:num>
  <w:num w:numId="12">
    <w:abstractNumId w:val="11"/>
  </w:num>
  <w:num w:numId="13">
    <w:abstractNumId w:val="14"/>
  </w:num>
  <w:num w:numId="14">
    <w:abstractNumId w:val="12"/>
  </w:num>
  <w:num w:numId="15">
    <w:abstractNumId w:val="16"/>
  </w:num>
  <w:num w:numId="16">
    <w:abstractNumId w:val="15"/>
  </w:num>
  <w:num w:numId="17">
    <w:abstractNumId w:val="17"/>
  </w:num>
  <w:num w:numId="1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GrammaticalErrors/>
  <w:proofState w:spelling="clean" w:grammar="clean"/>
  <w:attachedTemplate r:id="rId1"/>
  <w:stylePaneFormatFilter w:val="1F01" w:allStyles="1" w:customStyles="0" w:latentStyles="0" w:stylesInUse="0" w:headingStyles="0" w:numberingStyles="0" w:tableStyles="0" w:directFormattingOnRuns="1" w:directFormattingOnParagraphs="1" w:directFormattingOnNumbering="1" w:directFormattingOnTables="1" w:clearFormatting="1" w:top3HeadingStyles="0" w:visibleStyles="0" w:alternateStyleNames="0"/>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D4453"/>
    <w:rsid w:val="00003111"/>
    <w:rsid w:val="0000593A"/>
    <w:rsid w:val="00005AE4"/>
    <w:rsid w:val="0001110F"/>
    <w:rsid w:val="00015286"/>
    <w:rsid w:val="00022688"/>
    <w:rsid w:val="0002273B"/>
    <w:rsid w:val="000237BA"/>
    <w:rsid w:val="00024133"/>
    <w:rsid w:val="00027499"/>
    <w:rsid w:val="00027F4D"/>
    <w:rsid w:val="000321AA"/>
    <w:rsid w:val="00035DF0"/>
    <w:rsid w:val="000406DF"/>
    <w:rsid w:val="0005523C"/>
    <w:rsid w:val="00060ADC"/>
    <w:rsid w:val="00061ABC"/>
    <w:rsid w:val="000705B5"/>
    <w:rsid w:val="00082C89"/>
    <w:rsid w:val="00092490"/>
    <w:rsid w:val="00092F7F"/>
    <w:rsid w:val="0009375F"/>
    <w:rsid w:val="000A0FB1"/>
    <w:rsid w:val="000A1357"/>
    <w:rsid w:val="000B1AFB"/>
    <w:rsid w:val="000B2A9C"/>
    <w:rsid w:val="000B2DEC"/>
    <w:rsid w:val="000B51C1"/>
    <w:rsid w:val="000B5864"/>
    <w:rsid w:val="000B6174"/>
    <w:rsid w:val="000B6302"/>
    <w:rsid w:val="000B6538"/>
    <w:rsid w:val="000C5024"/>
    <w:rsid w:val="000D023E"/>
    <w:rsid w:val="000D06B1"/>
    <w:rsid w:val="000D1D41"/>
    <w:rsid w:val="000D2ADF"/>
    <w:rsid w:val="000D3508"/>
    <w:rsid w:val="000D48FF"/>
    <w:rsid w:val="000E0707"/>
    <w:rsid w:val="000E1023"/>
    <w:rsid w:val="000E35C0"/>
    <w:rsid w:val="000E6682"/>
    <w:rsid w:val="000E69D8"/>
    <w:rsid w:val="000F1642"/>
    <w:rsid w:val="000F2197"/>
    <w:rsid w:val="000F2934"/>
    <w:rsid w:val="000F4FA8"/>
    <w:rsid w:val="00112838"/>
    <w:rsid w:val="00113CDA"/>
    <w:rsid w:val="00117B9D"/>
    <w:rsid w:val="001251F3"/>
    <w:rsid w:val="001304DC"/>
    <w:rsid w:val="0013276B"/>
    <w:rsid w:val="00133091"/>
    <w:rsid w:val="00133E1C"/>
    <w:rsid w:val="00136386"/>
    <w:rsid w:val="00136724"/>
    <w:rsid w:val="0014057C"/>
    <w:rsid w:val="00142DEA"/>
    <w:rsid w:val="001454A0"/>
    <w:rsid w:val="001532EA"/>
    <w:rsid w:val="0015527C"/>
    <w:rsid w:val="001554EB"/>
    <w:rsid w:val="0015740F"/>
    <w:rsid w:val="00161E68"/>
    <w:rsid w:val="00162CE1"/>
    <w:rsid w:val="0016720C"/>
    <w:rsid w:val="001714DA"/>
    <w:rsid w:val="001736EC"/>
    <w:rsid w:val="00174440"/>
    <w:rsid w:val="00174F97"/>
    <w:rsid w:val="00175C1B"/>
    <w:rsid w:val="00177EBE"/>
    <w:rsid w:val="00184B71"/>
    <w:rsid w:val="0018685A"/>
    <w:rsid w:val="00187DCB"/>
    <w:rsid w:val="00191DEF"/>
    <w:rsid w:val="001A1A3B"/>
    <w:rsid w:val="001B5DAD"/>
    <w:rsid w:val="001B7D02"/>
    <w:rsid w:val="001C086D"/>
    <w:rsid w:val="001D297B"/>
    <w:rsid w:val="001D5C5E"/>
    <w:rsid w:val="001E0431"/>
    <w:rsid w:val="001E55F7"/>
    <w:rsid w:val="001F1B76"/>
    <w:rsid w:val="001F1FB5"/>
    <w:rsid w:val="001F218C"/>
    <w:rsid w:val="001F2F57"/>
    <w:rsid w:val="001F71F5"/>
    <w:rsid w:val="0020134B"/>
    <w:rsid w:val="00205219"/>
    <w:rsid w:val="0020730F"/>
    <w:rsid w:val="002112B7"/>
    <w:rsid w:val="00212C00"/>
    <w:rsid w:val="00216D97"/>
    <w:rsid w:val="00232F6B"/>
    <w:rsid w:val="00233836"/>
    <w:rsid w:val="0023564D"/>
    <w:rsid w:val="00235D45"/>
    <w:rsid w:val="002365D8"/>
    <w:rsid w:val="002467DA"/>
    <w:rsid w:val="00247E2F"/>
    <w:rsid w:val="00252316"/>
    <w:rsid w:val="00252A79"/>
    <w:rsid w:val="00257377"/>
    <w:rsid w:val="002577B9"/>
    <w:rsid w:val="00260406"/>
    <w:rsid w:val="00263669"/>
    <w:rsid w:val="00266379"/>
    <w:rsid w:val="0026645B"/>
    <w:rsid w:val="00267DA4"/>
    <w:rsid w:val="00267E3E"/>
    <w:rsid w:val="0027114D"/>
    <w:rsid w:val="00271884"/>
    <w:rsid w:val="00274BCE"/>
    <w:rsid w:val="00274D9C"/>
    <w:rsid w:val="00275C41"/>
    <w:rsid w:val="00276FFD"/>
    <w:rsid w:val="00281893"/>
    <w:rsid w:val="00281C14"/>
    <w:rsid w:val="002831E6"/>
    <w:rsid w:val="00283D40"/>
    <w:rsid w:val="00295B8C"/>
    <w:rsid w:val="002A7338"/>
    <w:rsid w:val="002B48D1"/>
    <w:rsid w:val="002B532E"/>
    <w:rsid w:val="002B5C1F"/>
    <w:rsid w:val="002B6507"/>
    <w:rsid w:val="002B6599"/>
    <w:rsid w:val="002C0AF3"/>
    <w:rsid w:val="002C394C"/>
    <w:rsid w:val="002C442C"/>
    <w:rsid w:val="002D025A"/>
    <w:rsid w:val="002D171D"/>
    <w:rsid w:val="002D4788"/>
    <w:rsid w:val="002D595F"/>
    <w:rsid w:val="002D6809"/>
    <w:rsid w:val="002F524C"/>
    <w:rsid w:val="003036D8"/>
    <w:rsid w:val="00303B96"/>
    <w:rsid w:val="00304641"/>
    <w:rsid w:val="003067C4"/>
    <w:rsid w:val="00307218"/>
    <w:rsid w:val="0031350A"/>
    <w:rsid w:val="003158D5"/>
    <w:rsid w:val="00316CA6"/>
    <w:rsid w:val="00316F99"/>
    <w:rsid w:val="003218A0"/>
    <w:rsid w:val="00322293"/>
    <w:rsid w:val="003253FC"/>
    <w:rsid w:val="003303D8"/>
    <w:rsid w:val="00336C7C"/>
    <w:rsid w:val="00337690"/>
    <w:rsid w:val="00337C0A"/>
    <w:rsid w:val="00351831"/>
    <w:rsid w:val="00353497"/>
    <w:rsid w:val="00353E77"/>
    <w:rsid w:val="00355121"/>
    <w:rsid w:val="00357E46"/>
    <w:rsid w:val="003662D2"/>
    <w:rsid w:val="0036671B"/>
    <w:rsid w:val="0037264C"/>
    <w:rsid w:val="003774C2"/>
    <w:rsid w:val="003820FF"/>
    <w:rsid w:val="00382949"/>
    <w:rsid w:val="003A0D63"/>
    <w:rsid w:val="003A20AF"/>
    <w:rsid w:val="003A493A"/>
    <w:rsid w:val="003A664A"/>
    <w:rsid w:val="003B4AF7"/>
    <w:rsid w:val="003B7F15"/>
    <w:rsid w:val="003C058C"/>
    <w:rsid w:val="003C5484"/>
    <w:rsid w:val="003C7461"/>
    <w:rsid w:val="003C74CC"/>
    <w:rsid w:val="003E0009"/>
    <w:rsid w:val="003F4430"/>
    <w:rsid w:val="003F4F52"/>
    <w:rsid w:val="003F5D63"/>
    <w:rsid w:val="003F630A"/>
    <w:rsid w:val="003F6ECF"/>
    <w:rsid w:val="003F7CDF"/>
    <w:rsid w:val="004046D6"/>
    <w:rsid w:val="0040777F"/>
    <w:rsid w:val="004119C9"/>
    <w:rsid w:val="00412C04"/>
    <w:rsid w:val="004130B6"/>
    <w:rsid w:val="0041438E"/>
    <w:rsid w:val="00424FF5"/>
    <w:rsid w:val="004442F0"/>
    <w:rsid w:val="0044664A"/>
    <w:rsid w:val="0045057A"/>
    <w:rsid w:val="004527DD"/>
    <w:rsid w:val="00452C00"/>
    <w:rsid w:val="004536A4"/>
    <w:rsid w:val="0045609E"/>
    <w:rsid w:val="00457981"/>
    <w:rsid w:val="00465789"/>
    <w:rsid w:val="0047044B"/>
    <w:rsid w:val="00471330"/>
    <w:rsid w:val="00473CD6"/>
    <w:rsid w:val="0047488B"/>
    <w:rsid w:val="004772E1"/>
    <w:rsid w:val="00485626"/>
    <w:rsid w:val="00491A21"/>
    <w:rsid w:val="00492EB4"/>
    <w:rsid w:val="00495791"/>
    <w:rsid w:val="0049634B"/>
    <w:rsid w:val="00497EB0"/>
    <w:rsid w:val="004A6DB9"/>
    <w:rsid w:val="004A76D1"/>
    <w:rsid w:val="004B2677"/>
    <w:rsid w:val="004B5038"/>
    <w:rsid w:val="004C165A"/>
    <w:rsid w:val="004C254E"/>
    <w:rsid w:val="004C3383"/>
    <w:rsid w:val="004E1658"/>
    <w:rsid w:val="004E6C20"/>
    <w:rsid w:val="004F198F"/>
    <w:rsid w:val="004F6D5D"/>
    <w:rsid w:val="004F7823"/>
    <w:rsid w:val="00500C84"/>
    <w:rsid w:val="005023E3"/>
    <w:rsid w:val="00503747"/>
    <w:rsid w:val="00503776"/>
    <w:rsid w:val="00504E93"/>
    <w:rsid w:val="00506800"/>
    <w:rsid w:val="00506A46"/>
    <w:rsid w:val="0051192C"/>
    <w:rsid w:val="00512354"/>
    <w:rsid w:val="005140CC"/>
    <w:rsid w:val="0051739E"/>
    <w:rsid w:val="005267F4"/>
    <w:rsid w:val="00530992"/>
    <w:rsid w:val="00534676"/>
    <w:rsid w:val="00543EEB"/>
    <w:rsid w:val="00544464"/>
    <w:rsid w:val="00553861"/>
    <w:rsid w:val="0055394D"/>
    <w:rsid w:val="00554BB0"/>
    <w:rsid w:val="00561CC4"/>
    <w:rsid w:val="005653D2"/>
    <w:rsid w:val="005663A6"/>
    <w:rsid w:val="00572EF1"/>
    <w:rsid w:val="00574055"/>
    <w:rsid w:val="00575B91"/>
    <w:rsid w:val="00576711"/>
    <w:rsid w:val="00576800"/>
    <w:rsid w:val="0057725C"/>
    <w:rsid w:val="00580948"/>
    <w:rsid w:val="00582751"/>
    <w:rsid w:val="005836E4"/>
    <w:rsid w:val="0058447E"/>
    <w:rsid w:val="00585AD0"/>
    <w:rsid w:val="005872DB"/>
    <w:rsid w:val="00591543"/>
    <w:rsid w:val="005964A6"/>
    <w:rsid w:val="005A0AD4"/>
    <w:rsid w:val="005A1C58"/>
    <w:rsid w:val="005A2FCA"/>
    <w:rsid w:val="005A37BD"/>
    <w:rsid w:val="005B0951"/>
    <w:rsid w:val="005D0D53"/>
    <w:rsid w:val="005D665C"/>
    <w:rsid w:val="005E3FD7"/>
    <w:rsid w:val="005E627D"/>
    <w:rsid w:val="005E72D9"/>
    <w:rsid w:val="005F2C16"/>
    <w:rsid w:val="005F4C6A"/>
    <w:rsid w:val="005F7623"/>
    <w:rsid w:val="0060379C"/>
    <w:rsid w:val="00611C20"/>
    <w:rsid w:val="00624448"/>
    <w:rsid w:val="0064097D"/>
    <w:rsid w:val="00643546"/>
    <w:rsid w:val="0065091C"/>
    <w:rsid w:val="0065262A"/>
    <w:rsid w:val="0065270A"/>
    <w:rsid w:val="00657684"/>
    <w:rsid w:val="00665802"/>
    <w:rsid w:val="00671BEB"/>
    <w:rsid w:val="0067282A"/>
    <w:rsid w:val="00676753"/>
    <w:rsid w:val="00684798"/>
    <w:rsid w:val="00696F80"/>
    <w:rsid w:val="00697808"/>
    <w:rsid w:val="006A53C2"/>
    <w:rsid w:val="006A5996"/>
    <w:rsid w:val="006B21F9"/>
    <w:rsid w:val="006B66E8"/>
    <w:rsid w:val="006C57F7"/>
    <w:rsid w:val="006D18AC"/>
    <w:rsid w:val="006E0467"/>
    <w:rsid w:val="006E51C3"/>
    <w:rsid w:val="006E7BE4"/>
    <w:rsid w:val="006F0445"/>
    <w:rsid w:val="00700A02"/>
    <w:rsid w:val="007042E6"/>
    <w:rsid w:val="00714D65"/>
    <w:rsid w:val="00721FFA"/>
    <w:rsid w:val="00734670"/>
    <w:rsid w:val="00734836"/>
    <w:rsid w:val="00734B81"/>
    <w:rsid w:val="007432D0"/>
    <w:rsid w:val="00743567"/>
    <w:rsid w:val="00750713"/>
    <w:rsid w:val="00750795"/>
    <w:rsid w:val="00750894"/>
    <w:rsid w:val="00753F56"/>
    <w:rsid w:val="00753F9E"/>
    <w:rsid w:val="00755A21"/>
    <w:rsid w:val="00764210"/>
    <w:rsid w:val="00767632"/>
    <w:rsid w:val="00767DA5"/>
    <w:rsid w:val="007760D1"/>
    <w:rsid w:val="00783BAD"/>
    <w:rsid w:val="00783E26"/>
    <w:rsid w:val="007915D2"/>
    <w:rsid w:val="0079554A"/>
    <w:rsid w:val="007A0DE3"/>
    <w:rsid w:val="007A3B07"/>
    <w:rsid w:val="007A56FF"/>
    <w:rsid w:val="007A593C"/>
    <w:rsid w:val="007C0E89"/>
    <w:rsid w:val="007C5EDB"/>
    <w:rsid w:val="007D0698"/>
    <w:rsid w:val="007E0171"/>
    <w:rsid w:val="007E3952"/>
    <w:rsid w:val="007F038D"/>
    <w:rsid w:val="007F0CE2"/>
    <w:rsid w:val="007F6B9B"/>
    <w:rsid w:val="007F6D38"/>
    <w:rsid w:val="00804F67"/>
    <w:rsid w:val="00805415"/>
    <w:rsid w:val="00805904"/>
    <w:rsid w:val="00806162"/>
    <w:rsid w:val="0080666D"/>
    <w:rsid w:val="00820A9F"/>
    <w:rsid w:val="0082221D"/>
    <w:rsid w:val="00825180"/>
    <w:rsid w:val="00833E9E"/>
    <w:rsid w:val="00840ACB"/>
    <w:rsid w:val="008421CD"/>
    <w:rsid w:val="00842A69"/>
    <w:rsid w:val="0084456F"/>
    <w:rsid w:val="0084644C"/>
    <w:rsid w:val="00850154"/>
    <w:rsid w:val="0085475D"/>
    <w:rsid w:val="0087172A"/>
    <w:rsid w:val="00871B7A"/>
    <w:rsid w:val="00872C46"/>
    <w:rsid w:val="0087333F"/>
    <w:rsid w:val="0087517D"/>
    <w:rsid w:val="008776C0"/>
    <w:rsid w:val="00883C22"/>
    <w:rsid w:val="00887849"/>
    <w:rsid w:val="008918F9"/>
    <w:rsid w:val="00893F30"/>
    <w:rsid w:val="00897E18"/>
    <w:rsid w:val="008A174D"/>
    <w:rsid w:val="008A26F4"/>
    <w:rsid w:val="008A5143"/>
    <w:rsid w:val="008B048B"/>
    <w:rsid w:val="008B0B29"/>
    <w:rsid w:val="008B56F2"/>
    <w:rsid w:val="008B710A"/>
    <w:rsid w:val="008C13EB"/>
    <w:rsid w:val="008C1592"/>
    <w:rsid w:val="008C63C5"/>
    <w:rsid w:val="008C6A3F"/>
    <w:rsid w:val="008D44E6"/>
    <w:rsid w:val="008D481A"/>
    <w:rsid w:val="008E213D"/>
    <w:rsid w:val="008E2BCA"/>
    <w:rsid w:val="008E6FEF"/>
    <w:rsid w:val="008E7F12"/>
    <w:rsid w:val="008F308D"/>
    <w:rsid w:val="008F31D8"/>
    <w:rsid w:val="008F7EBF"/>
    <w:rsid w:val="00902370"/>
    <w:rsid w:val="00911D28"/>
    <w:rsid w:val="009165AE"/>
    <w:rsid w:val="00922387"/>
    <w:rsid w:val="00927F7A"/>
    <w:rsid w:val="009310DA"/>
    <w:rsid w:val="00935309"/>
    <w:rsid w:val="00936FDA"/>
    <w:rsid w:val="00940D1F"/>
    <w:rsid w:val="00942F30"/>
    <w:rsid w:val="00944963"/>
    <w:rsid w:val="009450DE"/>
    <w:rsid w:val="0094574C"/>
    <w:rsid w:val="00946572"/>
    <w:rsid w:val="009509C4"/>
    <w:rsid w:val="0095117E"/>
    <w:rsid w:val="0095285C"/>
    <w:rsid w:val="00956276"/>
    <w:rsid w:val="0096210F"/>
    <w:rsid w:val="009635C5"/>
    <w:rsid w:val="009653C1"/>
    <w:rsid w:val="00965872"/>
    <w:rsid w:val="00965D5D"/>
    <w:rsid w:val="00974701"/>
    <w:rsid w:val="00982C0F"/>
    <w:rsid w:val="009868EF"/>
    <w:rsid w:val="009878D5"/>
    <w:rsid w:val="00987B08"/>
    <w:rsid w:val="0099062D"/>
    <w:rsid w:val="00990A41"/>
    <w:rsid w:val="00992165"/>
    <w:rsid w:val="009A248D"/>
    <w:rsid w:val="009A3677"/>
    <w:rsid w:val="009A4535"/>
    <w:rsid w:val="009A5715"/>
    <w:rsid w:val="009A6EEE"/>
    <w:rsid w:val="009B1A21"/>
    <w:rsid w:val="009B22AD"/>
    <w:rsid w:val="009B4A9B"/>
    <w:rsid w:val="009B5142"/>
    <w:rsid w:val="009C089B"/>
    <w:rsid w:val="009C11F6"/>
    <w:rsid w:val="009C7313"/>
    <w:rsid w:val="009D39CC"/>
    <w:rsid w:val="009E0643"/>
    <w:rsid w:val="009E4054"/>
    <w:rsid w:val="009F0C2A"/>
    <w:rsid w:val="009F11D6"/>
    <w:rsid w:val="009F1B06"/>
    <w:rsid w:val="00A0568B"/>
    <w:rsid w:val="00A06F9E"/>
    <w:rsid w:val="00A07F24"/>
    <w:rsid w:val="00A1036C"/>
    <w:rsid w:val="00A128FB"/>
    <w:rsid w:val="00A22991"/>
    <w:rsid w:val="00A263F5"/>
    <w:rsid w:val="00A40F4E"/>
    <w:rsid w:val="00A43A4A"/>
    <w:rsid w:val="00A45397"/>
    <w:rsid w:val="00A4659B"/>
    <w:rsid w:val="00A47C87"/>
    <w:rsid w:val="00A50E01"/>
    <w:rsid w:val="00A54925"/>
    <w:rsid w:val="00A55AEF"/>
    <w:rsid w:val="00A62AC1"/>
    <w:rsid w:val="00A62C8F"/>
    <w:rsid w:val="00A65154"/>
    <w:rsid w:val="00A67B49"/>
    <w:rsid w:val="00A84BDD"/>
    <w:rsid w:val="00A86778"/>
    <w:rsid w:val="00A86EF1"/>
    <w:rsid w:val="00A87712"/>
    <w:rsid w:val="00A87FBF"/>
    <w:rsid w:val="00A91570"/>
    <w:rsid w:val="00A92209"/>
    <w:rsid w:val="00A92F05"/>
    <w:rsid w:val="00A95C16"/>
    <w:rsid w:val="00A965C4"/>
    <w:rsid w:val="00A97083"/>
    <w:rsid w:val="00A97486"/>
    <w:rsid w:val="00AA4528"/>
    <w:rsid w:val="00AA5D62"/>
    <w:rsid w:val="00AB08B3"/>
    <w:rsid w:val="00AB29C8"/>
    <w:rsid w:val="00AC0690"/>
    <w:rsid w:val="00AC230D"/>
    <w:rsid w:val="00AC3E59"/>
    <w:rsid w:val="00AD1B8F"/>
    <w:rsid w:val="00AD37D9"/>
    <w:rsid w:val="00AD3F06"/>
    <w:rsid w:val="00AE2547"/>
    <w:rsid w:val="00AE41F8"/>
    <w:rsid w:val="00B05432"/>
    <w:rsid w:val="00B109C9"/>
    <w:rsid w:val="00B12B89"/>
    <w:rsid w:val="00B17B38"/>
    <w:rsid w:val="00B219D9"/>
    <w:rsid w:val="00B2241F"/>
    <w:rsid w:val="00B25C53"/>
    <w:rsid w:val="00B40F25"/>
    <w:rsid w:val="00B42645"/>
    <w:rsid w:val="00B42F7D"/>
    <w:rsid w:val="00B45B7F"/>
    <w:rsid w:val="00B47954"/>
    <w:rsid w:val="00B5055C"/>
    <w:rsid w:val="00B5221A"/>
    <w:rsid w:val="00B57196"/>
    <w:rsid w:val="00B6107A"/>
    <w:rsid w:val="00B640C3"/>
    <w:rsid w:val="00B668EB"/>
    <w:rsid w:val="00B72E32"/>
    <w:rsid w:val="00B73358"/>
    <w:rsid w:val="00B82F65"/>
    <w:rsid w:val="00B83855"/>
    <w:rsid w:val="00B83C17"/>
    <w:rsid w:val="00B84686"/>
    <w:rsid w:val="00B916C7"/>
    <w:rsid w:val="00B91C11"/>
    <w:rsid w:val="00B97F5E"/>
    <w:rsid w:val="00BB117F"/>
    <w:rsid w:val="00BC05AD"/>
    <w:rsid w:val="00BC1376"/>
    <w:rsid w:val="00BC6BEB"/>
    <w:rsid w:val="00BD09F0"/>
    <w:rsid w:val="00BD2010"/>
    <w:rsid w:val="00BD295B"/>
    <w:rsid w:val="00BE64C9"/>
    <w:rsid w:val="00BF1B0A"/>
    <w:rsid w:val="00BF21E1"/>
    <w:rsid w:val="00BF2C28"/>
    <w:rsid w:val="00C02ED4"/>
    <w:rsid w:val="00C0520E"/>
    <w:rsid w:val="00C20207"/>
    <w:rsid w:val="00C20C03"/>
    <w:rsid w:val="00C22DB9"/>
    <w:rsid w:val="00C35E04"/>
    <w:rsid w:val="00C405B8"/>
    <w:rsid w:val="00C44B95"/>
    <w:rsid w:val="00C513C7"/>
    <w:rsid w:val="00C56801"/>
    <w:rsid w:val="00C635D5"/>
    <w:rsid w:val="00C67D84"/>
    <w:rsid w:val="00C719BB"/>
    <w:rsid w:val="00C727EB"/>
    <w:rsid w:val="00C7363F"/>
    <w:rsid w:val="00C73DAB"/>
    <w:rsid w:val="00C75315"/>
    <w:rsid w:val="00C75902"/>
    <w:rsid w:val="00C7647B"/>
    <w:rsid w:val="00C76DAB"/>
    <w:rsid w:val="00C84446"/>
    <w:rsid w:val="00C86A4F"/>
    <w:rsid w:val="00CB4511"/>
    <w:rsid w:val="00CB477A"/>
    <w:rsid w:val="00CC319A"/>
    <w:rsid w:val="00CD0513"/>
    <w:rsid w:val="00CD5998"/>
    <w:rsid w:val="00CE243C"/>
    <w:rsid w:val="00CE410E"/>
    <w:rsid w:val="00CE5095"/>
    <w:rsid w:val="00CF106D"/>
    <w:rsid w:val="00CF2349"/>
    <w:rsid w:val="00D035B0"/>
    <w:rsid w:val="00D05516"/>
    <w:rsid w:val="00D0736A"/>
    <w:rsid w:val="00D105C3"/>
    <w:rsid w:val="00D16E7A"/>
    <w:rsid w:val="00D17983"/>
    <w:rsid w:val="00D256FB"/>
    <w:rsid w:val="00D3530D"/>
    <w:rsid w:val="00D35BA6"/>
    <w:rsid w:val="00D3763C"/>
    <w:rsid w:val="00D443D6"/>
    <w:rsid w:val="00D47EAC"/>
    <w:rsid w:val="00D536A6"/>
    <w:rsid w:val="00D55314"/>
    <w:rsid w:val="00D56BB3"/>
    <w:rsid w:val="00D62E88"/>
    <w:rsid w:val="00D64607"/>
    <w:rsid w:val="00D65B3F"/>
    <w:rsid w:val="00D70D2E"/>
    <w:rsid w:val="00D722CB"/>
    <w:rsid w:val="00D72C1C"/>
    <w:rsid w:val="00D73046"/>
    <w:rsid w:val="00D7460D"/>
    <w:rsid w:val="00D85A15"/>
    <w:rsid w:val="00D86774"/>
    <w:rsid w:val="00D8782E"/>
    <w:rsid w:val="00D97CF9"/>
    <w:rsid w:val="00DA2E78"/>
    <w:rsid w:val="00DA47E7"/>
    <w:rsid w:val="00DB0994"/>
    <w:rsid w:val="00DB1546"/>
    <w:rsid w:val="00DB47F8"/>
    <w:rsid w:val="00DB7C43"/>
    <w:rsid w:val="00DC02F9"/>
    <w:rsid w:val="00DC5136"/>
    <w:rsid w:val="00DD0390"/>
    <w:rsid w:val="00DD3CE2"/>
    <w:rsid w:val="00DD57BB"/>
    <w:rsid w:val="00DE219A"/>
    <w:rsid w:val="00DE54A3"/>
    <w:rsid w:val="00DF3D30"/>
    <w:rsid w:val="00DF7C0A"/>
    <w:rsid w:val="00E01F5B"/>
    <w:rsid w:val="00E01FCD"/>
    <w:rsid w:val="00E02046"/>
    <w:rsid w:val="00E05B01"/>
    <w:rsid w:val="00E246D2"/>
    <w:rsid w:val="00E270ED"/>
    <w:rsid w:val="00E307A8"/>
    <w:rsid w:val="00E33347"/>
    <w:rsid w:val="00E3445A"/>
    <w:rsid w:val="00E3701C"/>
    <w:rsid w:val="00E40EF3"/>
    <w:rsid w:val="00E42F56"/>
    <w:rsid w:val="00E4419E"/>
    <w:rsid w:val="00E4485B"/>
    <w:rsid w:val="00E46267"/>
    <w:rsid w:val="00E5515B"/>
    <w:rsid w:val="00E56059"/>
    <w:rsid w:val="00E57DDA"/>
    <w:rsid w:val="00E61988"/>
    <w:rsid w:val="00E62587"/>
    <w:rsid w:val="00E655AD"/>
    <w:rsid w:val="00E665AB"/>
    <w:rsid w:val="00E70E27"/>
    <w:rsid w:val="00E7607F"/>
    <w:rsid w:val="00E8280A"/>
    <w:rsid w:val="00E84630"/>
    <w:rsid w:val="00E9070E"/>
    <w:rsid w:val="00E9218F"/>
    <w:rsid w:val="00E93B00"/>
    <w:rsid w:val="00E94792"/>
    <w:rsid w:val="00E9568F"/>
    <w:rsid w:val="00EA3B07"/>
    <w:rsid w:val="00EA77D8"/>
    <w:rsid w:val="00EA78F3"/>
    <w:rsid w:val="00EB6016"/>
    <w:rsid w:val="00EB76DC"/>
    <w:rsid w:val="00EC0575"/>
    <w:rsid w:val="00EC29B6"/>
    <w:rsid w:val="00EC3D25"/>
    <w:rsid w:val="00ED002F"/>
    <w:rsid w:val="00ED25CE"/>
    <w:rsid w:val="00ED5B1C"/>
    <w:rsid w:val="00ED610F"/>
    <w:rsid w:val="00ED6477"/>
    <w:rsid w:val="00ED73D9"/>
    <w:rsid w:val="00EE2650"/>
    <w:rsid w:val="00EE665C"/>
    <w:rsid w:val="00EE7C04"/>
    <w:rsid w:val="00EF4FCA"/>
    <w:rsid w:val="00EF7FA7"/>
    <w:rsid w:val="00F06CC0"/>
    <w:rsid w:val="00F0774B"/>
    <w:rsid w:val="00F16973"/>
    <w:rsid w:val="00F201BE"/>
    <w:rsid w:val="00F20B4B"/>
    <w:rsid w:val="00F223D1"/>
    <w:rsid w:val="00F24685"/>
    <w:rsid w:val="00F272AB"/>
    <w:rsid w:val="00F34E10"/>
    <w:rsid w:val="00F37A0D"/>
    <w:rsid w:val="00F37F55"/>
    <w:rsid w:val="00F42E21"/>
    <w:rsid w:val="00F439E4"/>
    <w:rsid w:val="00F463B9"/>
    <w:rsid w:val="00F47CC2"/>
    <w:rsid w:val="00F538CD"/>
    <w:rsid w:val="00F56B03"/>
    <w:rsid w:val="00F60DA3"/>
    <w:rsid w:val="00F60F8A"/>
    <w:rsid w:val="00F64939"/>
    <w:rsid w:val="00F6679F"/>
    <w:rsid w:val="00F70C1B"/>
    <w:rsid w:val="00F72C80"/>
    <w:rsid w:val="00F730D2"/>
    <w:rsid w:val="00F76DDE"/>
    <w:rsid w:val="00F772DC"/>
    <w:rsid w:val="00F77366"/>
    <w:rsid w:val="00F80CFF"/>
    <w:rsid w:val="00F823A1"/>
    <w:rsid w:val="00F8278C"/>
    <w:rsid w:val="00F86997"/>
    <w:rsid w:val="00F91EAD"/>
    <w:rsid w:val="00F91FF8"/>
    <w:rsid w:val="00F95A1F"/>
    <w:rsid w:val="00FA1EC2"/>
    <w:rsid w:val="00FA4ECA"/>
    <w:rsid w:val="00FA5C63"/>
    <w:rsid w:val="00FA7833"/>
    <w:rsid w:val="00FB151B"/>
    <w:rsid w:val="00FC5CB1"/>
    <w:rsid w:val="00FC7E16"/>
    <w:rsid w:val="00FD3B61"/>
    <w:rsid w:val="00FD4453"/>
    <w:rsid w:val="00FE3A02"/>
    <w:rsid w:val="00FE45E1"/>
    <w:rsid w:val="00FE6722"/>
    <w:rsid w:val="00FE6A87"/>
    <w:rsid w:val="00FF4C48"/>
    <w:rsid w:val="00FF6F2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E2FD9C1"/>
  <w15:docId w15:val="{A8FE678B-B448-4530-8C62-7225F8686A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E93B00"/>
    <w:pPr>
      <w:spacing w:after="120"/>
    </w:pPr>
    <w:rPr>
      <w:rFonts w:ascii="Segoe Pro" w:hAnsi="Segoe Pro"/>
      <w:color w:val="595959"/>
      <w:sz w:val="18"/>
    </w:rPr>
  </w:style>
  <w:style w:type="paragraph" w:styleId="Heading1">
    <w:name w:val="heading 1"/>
    <w:basedOn w:val="Normal"/>
    <w:next w:val="Normal"/>
    <w:link w:val="Heading1Char"/>
    <w:uiPriority w:val="9"/>
    <w:qFormat/>
    <w:rsid w:val="00A128FB"/>
    <w:pPr>
      <w:keepNext/>
      <w:spacing w:after="0"/>
      <w:outlineLvl w:val="0"/>
    </w:pPr>
    <w:rPr>
      <w:rFonts w:ascii="Segoe Pro Display SemiLight" w:eastAsiaTheme="majorEastAsia" w:hAnsi="Segoe Pro Display SemiLight" w:cstheme="majorBidi"/>
      <w:color w:val="002050"/>
      <w:sz w:val="40"/>
      <w:szCs w:val="32"/>
    </w:rPr>
  </w:style>
  <w:style w:type="paragraph" w:styleId="Heading2">
    <w:name w:val="heading 2"/>
    <w:basedOn w:val="Normal"/>
    <w:next w:val="Normal"/>
    <w:link w:val="Heading2Char"/>
    <w:uiPriority w:val="9"/>
    <w:unhideWhenUsed/>
    <w:qFormat/>
    <w:rsid w:val="00A128FB"/>
    <w:pPr>
      <w:keepNext/>
      <w:spacing w:before="120" w:after="0"/>
      <w:outlineLvl w:val="1"/>
    </w:pPr>
    <w:rPr>
      <w:rFonts w:ascii="Segoe Pro Semibold" w:hAnsi="Segoe Pro Semibold"/>
      <w:color w:val="002050"/>
      <w:sz w:val="28"/>
      <w:szCs w:val="18"/>
    </w:rPr>
  </w:style>
  <w:style w:type="paragraph" w:styleId="Heading3">
    <w:name w:val="heading 3"/>
    <w:basedOn w:val="Normal"/>
    <w:next w:val="Normal"/>
    <w:link w:val="Heading3Char"/>
    <w:uiPriority w:val="9"/>
    <w:unhideWhenUsed/>
    <w:qFormat/>
    <w:rsid w:val="00A128FB"/>
    <w:pPr>
      <w:keepNext/>
      <w:spacing w:before="120" w:after="0"/>
      <w:outlineLvl w:val="2"/>
    </w:pPr>
    <w:rPr>
      <w:rFonts w:ascii="Segoe Pro Semibold" w:hAnsi="Segoe Pro Semibold"/>
      <w:color w:val="595959" w:themeColor="text1" w:themeTint="A6"/>
      <w:sz w:val="24"/>
      <w:szCs w:val="18"/>
    </w:rPr>
  </w:style>
  <w:style w:type="paragraph" w:styleId="Heading4">
    <w:name w:val="heading 4"/>
    <w:basedOn w:val="Normal"/>
    <w:next w:val="Normal"/>
    <w:link w:val="Heading4Char"/>
    <w:uiPriority w:val="9"/>
    <w:unhideWhenUsed/>
    <w:qFormat/>
    <w:rsid w:val="00A128FB"/>
    <w:pPr>
      <w:keepNext/>
      <w:spacing w:after="0"/>
      <w:outlineLvl w:val="3"/>
    </w:pPr>
    <w:rPr>
      <w:rFonts w:ascii="Segoe Pro Semibold" w:hAnsi="Segoe Pro Semibold"/>
      <w:color w:val="002050"/>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804F67"/>
    <w:pPr>
      <w:spacing w:before="100" w:beforeAutospacing="1" w:after="100" w:afterAutospacing="1"/>
    </w:pPr>
    <w:rPr>
      <w:rFonts w:ascii="Times New Roman" w:hAnsi="Times New Roman" w:cs="Times New Roman"/>
    </w:rPr>
  </w:style>
  <w:style w:type="table" w:styleId="TableGrid">
    <w:name w:val="Table Grid"/>
    <w:basedOn w:val="TableNormal"/>
    <w:uiPriority w:val="39"/>
    <w:rsid w:val="007F6B9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A128FB"/>
    <w:rPr>
      <w:rFonts w:ascii="Segoe Pro Display SemiLight" w:eastAsiaTheme="majorEastAsia" w:hAnsi="Segoe Pro Display SemiLight" w:cstheme="majorBidi"/>
      <w:color w:val="002050"/>
      <w:sz w:val="40"/>
      <w:szCs w:val="32"/>
    </w:rPr>
  </w:style>
  <w:style w:type="character" w:styleId="Hyperlink">
    <w:name w:val="Hyperlink"/>
    <w:basedOn w:val="DefaultParagraphFont"/>
    <w:uiPriority w:val="99"/>
    <w:unhideWhenUsed/>
    <w:rsid w:val="00C67D84"/>
    <w:rPr>
      <w:color w:val="002050"/>
      <w:u w:val="single"/>
    </w:rPr>
  </w:style>
  <w:style w:type="paragraph" w:styleId="Subtitle">
    <w:name w:val="Subtitle"/>
    <w:basedOn w:val="Normal"/>
    <w:next w:val="Normal"/>
    <w:link w:val="SubtitleChar"/>
    <w:uiPriority w:val="11"/>
    <w:qFormat/>
    <w:rsid w:val="007042E6"/>
    <w:rPr>
      <w:rFonts w:ascii="Segoe Pro Semibold" w:hAnsi="Segoe Pro Semibold"/>
      <w:color w:val="FFFFFF" w:themeColor="background1"/>
      <w:sz w:val="22"/>
      <w:szCs w:val="22"/>
    </w:rPr>
  </w:style>
  <w:style w:type="character" w:customStyle="1" w:styleId="SubtitleChar">
    <w:name w:val="Subtitle Char"/>
    <w:basedOn w:val="DefaultParagraphFont"/>
    <w:link w:val="Subtitle"/>
    <w:uiPriority w:val="11"/>
    <w:rsid w:val="007042E6"/>
    <w:rPr>
      <w:rFonts w:ascii="Segoe Pro Semibold" w:hAnsi="Segoe Pro Semibold"/>
      <w:color w:val="FFFFFF" w:themeColor="background1"/>
      <w:sz w:val="22"/>
      <w:szCs w:val="22"/>
    </w:rPr>
  </w:style>
  <w:style w:type="character" w:customStyle="1" w:styleId="Heading2Char">
    <w:name w:val="Heading 2 Char"/>
    <w:basedOn w:val="DefaultParagraphFont"/>
    <w:link w:val="Heading2"/>
    <w:uiPriority w:val="9"/>
    <w:rsid w:val="00A128FB"/>
    <w:rPr>
      <w:rFonts w:ascii="Segoe Pro Semibold" w:hAnsi="Segoe Pro Semibold"/>
      <w:color w:val="002050"/>
      <w:sz w:val="28"/>
      <w:szCs w:val="18"/>
    </w:rPr>
  </w:style>
  <w:style w:type="paragraph" w:customStyle="1" w:styleId="Description">
    <w:name w:val="Description"/>
    <w:basedOn w:val="Heading3"/>
    <w:rsid w:val="00DE54A3"/>
    <w:pPr>
      <w:spacing w:before="160"/>
    </w:pPr>
    <w:rPr>
      <w:i/>
      <w:sz w:val="16"/>
    </w:rPr>
  </w:style>
  <w:style w:type="paragraph" w:styleId="ListParagraph">
    <w:name w:val="List Paragraph"/>
    <w:basedOn w:val="Normal"/>
    <w:uiPriority w:val="34"/>
    <w:qFormat/>
    <w:rsid w:val="00495791"/>
    <w:rPr>
      <w:sz w:val="16"/>
      <w:szCs w:val="16"/>
    </w:rPr>
  </w:style>
  <w:style w:type="character" w:customStyle="1" w:styleId="Heading3Char">
    <w:name w:val="Heading 3 Char"/>
    <w:basedOn w:val="DefaultParagraphFont"/>
    <w:link w:val="Heading3"/>
    <w:uiPriority w:val="9"/>
    <w:rsid w:val="00A128FB"/>
    <w:rPr>
      <w:rFonts w:ascii="Segoe Pro Semibold" w:hAnsi="Segoe Pro Semibold"/>
      <w:color w:val="595959" w:themeColor="text1" w:themeTint="A6"/>
      <w:szCs w:val="18"/>
    </w:rPr>
  </w:style>
  <w:style w:type="character" w:customStyle="1" w:styleId="Heading4Char">
    <w:name w:val="Heading 4 Char"/>
    <w:basedOn w:val="DefaultParagraphFont"/>
    <w:link w:val="Heading4"/>
    <w:uiPriority w:val="9"/>
    <w:rsid w:val="00A128FB"/>
    <w:rPr>
      <w:rFonts w:ascii="Segoe Pro Semibold" w:hAnsi="Segoe Pro Semibold"/>
      <w:color w:val="002050"/>
      <w:sz w:val="18"/>
      <w:szCs w:val="18"/>
    </w:rPr>
  </w:style>
  <w:style w:type="paragraph" w:customStyle="1" w:styleId="Legalese">
    <w:name w:val="Legalese"/>
    <w:basedOn w:val="ListParagraph"/>
    <w:qFormat/>
    <w:rsid w:val="008D481A"/>
    <w:rPr>
      <w:i/>
      <w:color w:val="7F7F7F"/>
    </w:rPr>
  </w:style>
  <w:style w:type="paragraph" w:styleId="Header">
    <w:name w:val="header"/>
    <w:basedOn w:val="Normal"/>
    <w:link w:val="HeaderChar"/>
    <w:uiPriority w:val="99"/>
    <w:unhideWhenUsed/>
    <w:rsid w:val="002D6809"/>
    <w:pPr>
      <w:tabs>
        <w:tab w:val="center" w:pos="4680"/>
        <w:tab w:val="right" w:pos="9360"/>
      </w:tabs>
      <w:spacing w:after="0"/>
    </w:pPr>
  </w:style>
  <w:style w:type="character" w:customStyle="1" w:styleId="HeaderChar">
    <w:name w:val="Header Char"/>
    <w:basedOn w:val="DefaultParagraphFont"/>
    <w:link w:val="Header"/>
    <w:uiPriority w:val="99"/>
    <w:rsid w:val="002D6809"/>
    <w:rPr>
      <w:rFonts w:ascii="Segoe Pro" w:hAnsi="Segoe Pro"/>
      <w:sz w:val="18"/>
    </w:rPr>
  </w:style>
  <w:style w:type="paragraph" w:styleId="Footer">
    <w:name w:val="footer"/>
    <w:basedOn w:val="Normal"/>
    <w:link w:val="FooterChar"/>
    <w:uiPriority w:val="99"/>
    <w:unhideWhenUsed/>
    <w:rsid w:val="002D6809"/>
    <w:pPr>
      <w:tabs>
        <w:tab w:val="center" w:pos="4680"/>
        <w:tab w:val="right" w:pos="9360"/>
      </w:tabs>
      <w:spacing w:after="0"/>
    </w:pPr>
  </w:style>
  <w:style w:type="character" w:customStyle="1" w:styleId="FooterChar">
    <w:name w:val="Footer Char"/>
    <w:basedOn w:val="DefaultParagraphFont"/>
    <w:link w:val="Footer"/>
    <w:uiPriority w:val="99"/>
    <w:rsid w:val="002D6809"/>
    <w:rPr>
      <w:rFonts w:ascii="Segoe Pro" w:hAnsi="Segoe Pro"/>
      <w:sz w:val="18"/>
    </w:rPr>
  </w:style>
  <w:style w:type="paragraph" w:styleId="Title">
    <w:name w:val="Title"/>
    <w:basedOn w:val="Normal"/>
    <w:next w:val="Normal"/>
    <w:link w:val="TitleChar"/>
    <w:uiPriority w:val="10"/>
    <w:qFormat/>
    <w:rsid w:val="00336C7C"/>
    <w:pPr>
      <w:spacing w:after="240"/>
      <w:contextualSpacing/>
    </w:pPr>
    <w:rPr>
      <w:rFonts w:ascii="Segoe Pro SemiLight" w:eastAsiaTheme="majorEastAsia" w:hAnsi="Segoe Pro SemiLight" w:cstheme="majorBidi"/>
      <w:color w:val="002050"/>
      <w:spacing w:val="-10"/>
      <w:kern w:val="28"/>
      <w:sz w:val="56"/>
      <w:szCs w:val="56"/>
    </w:rPr>
  </w:style>
  <w:style w:type="paragraph" w:styleId="Date">
    <w:name w:val="Date"/>
    <w:basedOn w:val="Normal"/>
    <w:next w:val="Normal"/>
    <w:link w:val="DateChar"/>
    <w:uiPriority w:val="99"/>
    <w:unhideWhenUsed/>
    <w:rsid w:val="00C67D84"/>
    <w:pPr>
      <w:spacing w:after="240"/>
    </w:pPr>
    <w:rPr>
      <w:i/>
      <w:noProof/>
      <w:color w:val="002050"/>
    </w:rPr>
  </w:style>
  <w:style w:type="character" w:customStyle="1" w:styleId="DateChar">
    <w:name w:val="Date Char"/>
    <w:basedOn w:val="DefaultParagraphFont"/>
    <w:link w:val="Date"/>
    <w:uiPriority w:val="99"/>
    <w:rsid w:val="00C67D84"/>
    <w:rPr>
      <w:rFonts w:ascii="Segoe Pro" w:hAnsi="Segoe Pro"/>
      <w:i/>
      <w:noProof/>
      <w:color w:val="002050"/>
      <w:sz w:val="18"/>
    </w:rPr>
  </w:style>
  <w:style w:type="paragraph" w:customStyle="1" w:styleId="Captionortabletitle">
    <w:name w:val="Caption or table title"/>
    <w:basedOn w:val="Normal"/>
    <w:qFormat/>
    <w:rsid w:val="00C67D84"/>
    <w:rPr>
      <w:rFonts w:ascii="Segoe Pro Display" w:hAnsi="Segoe Pro Display"/>
      <w:i/>
      <w:color w:val="002050"/>
    </w:rPr>
  </w:style>
  <w:style w:type="character" w:styleId="CommentReference">
    <w:name w:val="annotation reference"/>
    <w:basedOn w:val="DefaultParagraphFont"/>
    <w:uiPriority w:val="99"/>
    <w:semiHidden/>
    <w:unhideWhenUsed/>
    <w:rsid w:val="00B640C3"/>
    <w:rPr>
      <w:sz w:val="16"/>
      <w:szCs w:val="16"/>
    </w:rPr>
  </w:style>
  <w:style w:type="paragraph" w:styleId="CommentText">
    <w:name w:val="annotation text"/>
    <w:basedOn w:val="Normal"/>
    <w:link w:val="CommentTextChar"/>
    <w:uiPriority w:val="99"/>
    <w:unhideWhenUsed/>
    <w:rsid w:val="00B640C3"/>
    <w:rPr>
      <w:sz w:val="20"/>
      <w:szCs w:val="20"/>
    </w:rPr>
  </w:style>
  <w:style w:type="character" w:customStyle="1" w:styleId="CommentTextChar">
    <w:name w:val="Comment Text Char"/>
    <w:basedOn w:val="DefaultParagraphFont"/>
    <w:link w:val="CommentText"/>
    <w:uiPriority w:val="99"/>
    <w:rsid w:val="00B640C3"/>
    <w:rPr>
      <w:rFonts w:ascii="Segoe Pro" w:hAnsi="Segoe Pro"/>
      <w:color w:val="595959"/>
      <w:sz w:val="20"/>
      <w:szCs w:val="20"/>
    </w:rPr>
  </w:style>
  <w:style w:type="paragraph" w:styleId="CommentSubject">
    <w:name w:val="annotation subject"/>
    <w:basedOn w:val="CommentText"/>
    <w:next w:val="CommentText"/>
    <w:link w:val="CommentSubjectChar"/>
    <w:uiPriority w:val="99"/>
    <w:semiHidden/>
    <w:unhideWhenUsed/>
    <w:rsid w:val="00B640C3"/>
    <w:rPr>
      <w:b/>
      <w:bCs/>
    </w:rPr>
  </w:style>
  <w:style w:type="character" w:customStyle="1" w:styleId="CommentSubjectChar">
    <w:name w:val="Comment Subject Char"/>
    <w:basedOn w:val="CommentTextChar"/>
    <w:link w:val="CommentSubject"/>
    <w:uiPriority w:val="99"/>
    <w:semiHidden/>
    <w:rsid w:val="00B640C3"/>
    <w:rPr>
      <w:rFonts w:ascii="Segoe Pro" w:hAnsi="Segoe Pro"/>
      <w:b/>
      <w:bCs/>
      <w:color w:val="595959"/>
      <w:sz w:val="20"/>
      <w:szCs w:val="20"/>
    </w:rPr>
  </w:style>
  <w:style w:type="paragraph" w:styleId="BalloonText">
    <w:name w:val="Balloon Text"/>
    <w:basedOn w:val="Normal"/>
    <w:link w:val="BalloonTextChar"/>
    <w:uiPriority w:val="99"/>
    <w:semiHidden/>
    <w:unhideWhenUsed/>
    <w:rsid w:val="00B640C3"/>
    <w:pPr>
      <w:spacing w:after="0"/>
    </w:pPr>
    <w:rPr>
      <w:rFonts w:ascii="Segoe UI" w:hAnsi="Segoe UI" w:cs="Segoe UI"/>
      <w:szCs w:val="18"/>
    </w:rPr>
  </w:style>
  <w:style w:type="character" w:customStyle="1" w:styleId="BalloonTextChar">
    <w:name w:val="Balloon Text Char"/>
    <w:basedOn w:val="DefaultParagraphFont"/>
    <w:link w:val="BalloonText"/>
    <w:uiPriority w:val="99"/>
    <w:semiHidden/>
    <w:rsid w:val="00B640C3"/>
    <w:rPr>
      <w:rFonts w:ascii="Segoe UI" w:hAnsi="Segoe UI" w:cs="Segoe UI"/>
      <w:color w:val="595959"/>
      <w:sz w:val="18"/>
      <w:szCs w:val="18"/>
    </w:rPr>
  </w:style>
  <w:style w:type="paragraph" w:customStyle="1" w:styleId="Bullet2">
    <w:name w:val="Bullet 2"/>
    <w:basedOn w:val="Normal"/>
    <w:qFormat/>
    <w:rsid w:val="005872DB"/>
    <w:pPr>
      <w:numPr>
        <w:numId w:val="12"/>
      </w:numPr>
      <w:spacing w:before="120"/>
      <w:ind w:left="720" w:hanging="360"/>
      <w:contextualSpacing/>
    </w:pPr>
    <w:rPr>
      <w:szCs w:val="18"/>
    </w:rPr>
  </w:style>
  <w:style w:type="paragraph" w:customStyle="1" w:styleId="Bullet1">
    <w:name w:val="Bullet 1"/>
    <w:basedOn w:val="ListParagraph"/>
    <w:qFormat/>
    <w:rsid w:val="005872DB"/>
    <w:pPr>
      <w:numPr>
        <w:numId w:val="13"/>
      </w:numPr>
      <w:spacing w:after="60"/>
      <w:ind w:left="360"/>
    </w:pPr>
    <w:rPr>
      <w:sz w:val="18"/>
      <w:szCs w:val="18"/>
    </w:rPr>
  </w:style>
  <w:style w:type="paragraph" w:customStyle="1" w:styleId="Bullet1spaceafter">
    <w:name w:val="Bullet 1 space after"/>
    <w:basedOn w:val="Bullet1"/>
    <w:qFormat/>
    <w:rsid w:val="005872DB"/>
    <w:pPr>
      <w:numPr>
        <w:numId w:val="14"/>
      </w:numPr>
      <w:spacing w:after="160"/>
      <w:ind w:left="360"/>
    </w:pPr>
  </w:style>
  <w:style w:type="paragraph" w:customStyle="1" w:styleId="Numbered">
    <w:name w:val="Numbered"/>
    <w:basedOn w:val="ListParagraph"/>
    <w:qFormat/>
    <w:rsid w:val="00177EBE"/>
    <w:pPr>
      <w:numPr>
        <w:numId w:val="15"/>
      </w:numPr>
      <w:spacing w:before="120" w:after="0"/>
    </w:pPr>
    <w:rPr>
      <w:sz w:val="18"/>
      <w:szCs w:val="18"/>
    </w:rPr>
  </w:style>
  <w:style w:type="paragraph" w:customStyle="1" w:styleId="Numberedlistparagraph">
    <w:name w:val="Numbered list paragraph"/>
    <w:basedOn w:val="Numbered"/>
    <w:qFormat/>
    <w:rsid w:val="005872DB"/>
    <w:pPr>
      <w:numPr>
        <w:numId w:val="0"/>
      </w:numPr>
      <w:spacing w:after="120"/>
      <w:ind w:left="360"/>
    </w:pPr>
  </w:style>
  <w:style w:type="paragraph" w:customStyle="1" w:styleId="Tableheaderrow">
    <w:name w:val="Table header row"/>
    <w:basedOn w:val="Normal"/>
    <w:next w:val="Normal"/>
    <w:qFormat/>
    <w:rsid w:val="00177EBE"/>
    <w:pPr>
      <w:spacing w:before="120"/>
    </w:pPr>
    <w:rPr>
      <w:rFonts w:ascii="Segoe Pro Semibold" w:hAnsi="Segoe Pro Semibold"/>
      <w:color w:val="FFFFFF" w:themeColor="background1"/>
    </w:rPr>
  </w:style>
  <w:style w:type="paragraph" w:customStyle="1" w:styleId="Note">
    <w:name w:val="Note"/>
    <w:basedOn w:val="Normal"/>
    <w:next w:val="Normal"/>
    <w:link w:val="NoteChar"/>
    <w:qFormat/>
    <w:rsid w:val="00C67D84"/>
    <w:pPr>
      <w:spacing w:before="120"/>
      <w:ind w:left="360" w:right="720"/>
    </w:pPr>
    <w:rPr>
      <w:i/>
      <w:color w:val="002050"/>
      <w:szCs w:val="18"/>
    </w:rPr>
  </w:style>
  <w:style w:type="character" w:customStyle="1" w:styleId="NoteChar">
    <w:name w:val="Note Char"/>
    <w:basedOn w:val="DefaultParagraphFont"/>
    <w:link w:val="Note"/>
    <w:rsid w:val="00C67D84"/>
    <w:rPr>
      <w:rFonts w:ascii="Segoe Pro" w:hAnsi="Segoe Pro"/>
      <w:i/>
      <w:color w:val="002050"/>
      <w:sz w:val="18"/>
      <w:szCs w:val="18"/>
    </w:rPr>
  </w:style>
  <w:style w:type="character" w:customStyle="1" w:styleId="TitleChar">
    <w:name w:val="Title Char"/>
    <w:basedOn w:val="DefaultParagraphFont"/>
    <w:link w:val="Title"/>
    <w:uiPriority w:val="10"/>
    <w:rsid w:val="00336C7C"/>
    <w:rPr>
      <w:rFonts w:ascii="Segoe Pro SemiLight" w:eastAsiaTheme="majorEastAsia" w:hAnsi="Segoe Pro SemiLight" w:cstheme="majorBidi"/>
      <w:color w:val="002050"/>
      <w:spacing w:val="-10"/>
      <w:kern w:val="28"/>
      <w:sz w:val="56"/>
      <w:szCs w:val="56"/>
    </w:rPr>
  </w:style>
  <w:style w:type="character" w:styleId="FollowedHyperlink">
    <w:name w:val="FollowedHyperlink"/>
    <w:basedOn w:val="DefaultParagraphFont"/>
    <w:uiPriority w:val="99"/>
    <w:semiHidden/>
    <w:unhideWhenUsed/>
    <w:rsid w:val="002D595F"/>
    <w:rPr>
      <w:color w:val="954F72" w:themeColor="followedHyperlink"/>
      <w:u w:val="single"/>
    </w:rPr>
  </w:style>
  <w:style w:type="paragraph" w:styleId="Revision">
    <w:name w:val="Revision"/>
    <w:hidden/>
    <w:uiPriority w:val="99"/>
    <w:semiHidden/>
    <w:rsid w:val="00840ACB"/>
    <w:rPr>
      <w:rFonts w:ascii="Segoe Pro" w:hAnsi="Segoe Pro"/>
      <w:color w:val="595959"/>
      <w:sz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904341">
      <w:bodyDiv w:val="1"/>
      <w:marLeft w:val="0"/>
      <w:marRight w:val="0"/>
      <w:marTop w:val="0"/>
      <w:marBottom w:val="0"/>
      <w:divBdr>
        <w:top w:val="none" w:sz="0" w:space="0" w:color="auto"/>
        <w:left w:val="none" w:sz="0" w:space="0" w:color="auto"/>
        <w:bottom w:val="none" w:sz="0" w:space="0" w:color="auto"/>
        <w:right w:val="none" w:sz="0" w:space="0" w:color="auto"/>
      </w:divBdr>
    </w:div>
    <w:div w:id="35590051">
      <w:bodyDiv w:val="1"/>
      <w:marLeft w:val="0"/>
      <w:marRight w:val="0"/>
      <w:marTop w:val="0"/>
      <w:marBottom w:val="0"/>
      <w:divBdr>
        <w:top w:val="none" w:sz="0" w:space="0" w:color="auto"/>
        <w:left w:val="none" w:sz="0" w:space="0" w:color="auto"/>
        <w:bottom w:val="none" w:sz="0" w:space="0" w:color="auto"/>
        <w:right w:val="none" w:sz="0" w:space="0" w:color="auto"/>
      </w:divBdr>
    </w:div>
    <w:div w:id="450050632">
      <w:bodyDiv w:val="1"/>
      <w:marLeft w:val="0"/>
      <w:marRight w:val="0"/>
      <w:marTop w:val="0"/>
      <w:marBottom w:val="0"/>
      <w:divBdr>
        <w:top w:val="none" w:sz="0" w:space="0" w:color="auto"/>
        <w:left w:val="none" w:sz="0" w:space="0" w:color="auto"/>
        <w:bottom w:val="none" w:sz="0" w:space="0" w:color="auto"/>
        <w:right w:val="none" w:sz="0" w:space="0" w:color="auto"/>
      </w:divBdr>
    </w:div>
    <w:div w:id="745611480">
      <w:bodyDiv w:val="1"/>
      <w:marLeft w:val="0"/>
      <w:marRight w:val="0"/>
      <w:marTop w:val="0"/>
      <w:marBottom w:val="0"/>
      <w:divBdr>
        <w:top w:val="none" w:sz="0" w:space="0" w:color="auto"/>
        <w:left w:val="none" w:sz="0" w:space="0" w:color="auto"/>
        <w:bottom w:val="none" w:sz="0" w:space="0" w:color="auto"/>
        <w:right w:val="none" w:sz="0" w:space="0" w:color="auto"/>
      </w:divBdr>
    </w:div>
    <w:div w:id="949969962">
      <w:bodyDiv w:val="1"/>
      <w:marLeft w:val="0"/>
      <w:marRight w:val="0"/>
      <w:marTop w:val="0"/>
      <w:marBottom w:val="0"/>
      <w:divBdr>
        <w:top w:val="none" w:sz="0" w:space="0" w:color="auto"/>
        <w:left w:val="none" w:sz="0" w:space="0" w:color="auto"/>
        <w:bottom w:val="none" w:sz="0" w:space="0" w:color="auto"/>
        <w:right w:val="none" w:sz="0" w:space="0" w:color="auto"/>
      </w:divBdr>
    </w:div>
    <w:div w:id="983387800">
      <w:bodyDiv w:val="1"/>
      <w:marLeft w:val="0"/>
      <w:marRight w:val="0"/>
      <w:marTop w:val="0"/>
      <w:marBottom w:val="0"/>
      <w:divBdr>
        <w:top w:val="none" w:sz="0" w:space="0" w:color="auto"/>
        <w:left w:val="none" w:sz="0" w:space="0" w:color="auto"/>
        <w:bottom w:val="none" w:sz="0" w:space="0" w:color="auto"/>
        <w:right w:val="none" w:sz="0" w:space="0" w:color="auto"/>
      </w:divBdr>
    </w:div>
    <w:div w:id="1434200869">
      <w:bodyDiv w:val="1"/>
      <w:marLeft w:val="0"/>
      <w:marRight w:val="0"/>
      <w:marTop w:val="0"/>
      <w:marBottom w:val="0"/>
      <w:divBdr>
        <w:top w:val="none" w:sz="0" w:space="0" w:color="auto"/>
        <w:left w:val="none" w:sz="0" w:space="0" w:color="auto"/>
        <w:bottom w:val="none" w:sz="0" w:space="0" w:color="auto"/>
        <w:right w:val="none" w:sz="0" w:space="0" w:color="auto"/>
      </w:divBdr>
    </w:div>
    <w:div w:id="1822231450">
      <w:bodyDiv w:val="1"/>
      <w:marLeft w:val="0"/>
      <w:marRight w:val="0"/>
      <w:marTop w:val="0"/>
      <w:marBottom w:val="0"/>
      <w:divBdr>
        <w:top w:val="none" w:sz="0" w:space="0" w:color="auto"/>
        <w:left w:val="none" w:sz="0" w:space="0" w:color="auto"/>
        <w:bottom w:val="none" w:sz="0" w:space="0" w:color="auto"/>
        <w:right w:val="none" w:sz="0" w:space="0" w:color="auto"/>
      </w:divBdr>
    </w:div>
    <w:div w:id="1908177419">
      <w:bodyDiv w:val="1"/>
      <w:marLeft w:val="0"/>
      <w:marRight w:val="0"/>
      <w:marTop w:val="0"/>
      <w:marBottom w:val="0"/>
      <w:divBdr>
        <w:top w:val="none" w:sz="0" w:space="0" w:color="auto"/>
        <w:left w:val="none" w:sz="0" w:space="0" w:color="auto"/>
        <w:bottom w:val="none" w:sz="0" w:space="0" w:color="auto"/>
        <w:right w:val="none" w:sz="0" w:space="0" w:color="auto"/>
      </w:divBdr>
    </w:div>
    <w:div w:id="205195390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jpeg"/><Relationship Id="rId18" Type="http://schemas.openxmlformats.org/officeDocument/2006/relationships/hyperlink" Target="https://powerbi.microsoft.com/en-us/mobile/" TargetMode="External"/><Relationship Id="rId3" Type="http://schemas.openxmlformats.org/officeDocument/2006/relationships/customXml" Target="../customXml/item3.xml"/><Relationship Id="rId21"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image" Target="media/image2.JPG"/><Relationship Id="rId17" Type="http://schemas.openxmlformats.org/officeDocument/2006/relationships/hyperlink" Target="https://powerbi.microsoft.com/" TargetMode="External"/><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https://partner.microsoft.com/en-US/Solutions/microsoft-dynamics-crm-online" TargetMode="External"/><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jpeg"/><Relationship Id="rId23" Type="http://schemas.openxmlformats.org/officeDocument/2006/relationships/footer" Target="footer2.xml"/><Relationship Id="rId10" Type="http://schemas.openxmlformats.org/officeDocument/2006/relationships/endnotes" Target="endnotes.xml"/><Relationship Id="rId19" Type="http://schemas.openxmlformats.org/officeDocument/2006/relationships/hyperlink" Target="http://www.Microsoft.com/ITShowcase"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 Id="rId22" Type="http://schemas.openxmlformats.org/officeDocument/2006/relationships/header" Target="header2.xml"/></Relationships>
</file>

<file path=word/_rels/footer1.xml.rels><?xml version="1.0" encoding="UTF-8" standalone="yes"?>
<Relationships xmlns="http://schemas.openxmlformats.org/package/2006/relationships"><Relationship Id="rId1" Type="http://schemas.openxmlformats.org/officeDocument/2006/relationships/hyperlink" Target="http://www.microsoft.com/ITShowcase"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4.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v-shlov\Desktop\Stripped-down%20master%20without%20media%20placeholder.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roducts_x0020_for_x0020_IT_x0020_Showcase xmlns="57ea1d5a-9282-450d-b67b-95754ad80a3a" xsi:nil="true"/>
    <ITShowcaseFunctionalArea xmlns="57ea1d5a-9282-450d-b67b-95754ad80a3a" xsi:nil="true"/>
    <ITShowcaseAbstract xmlns="57ea1d5a-9282-450d-b67b-95754ad80a3a" xsi:nil="true"/>
    <PIID xmlns="6a0a4f51-ac25-4947-b5a7-1f35557983d5" xsi:nil="true"/>
    <PublishingExpirationDate xmlns="http://schemas.microsoft.com/sharepoint/v3" xsi:nil="true"/>
    <PublishingStartDate xmlns="http://schemas.microsoft.com/sharepoint/v3" xsi:nil="true"/>
    <ITShowcaseDeliverableOwner xmlns="57ea1d5a-9282-450d-b67b-95754ad80a3a" xsi:nil="true"/>
    <ITShowcaseDeliveryQuarter xmlns="57ea1d5a-9282-450d-b67b-95754ad80a3a" xsi:nil="true"/>
    <Technology_x0020_Trends xmlns="57ea1d5a-9282-450d-b67b-95754ad80a3a" xsi:nil="true"/>
    <IT_x0020_Topics xmlns="57ea1d5a-9282-450d-b67b-95754ad80a3a" xsi:nil="true"/>
    <ITShowcaseDeliverable xmlns="57ea1d5a-9282-450d-b67b-95754ad80a3a" xsi:nil="true"/>
    <Abstract xmlns="6a0a4f51-ac25-4947-b5a7-1f35557983d5"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A3C9ADF89E90A443A55C403FFF12CBBD" ma:contentTypeVersion="15" ma:contentTypeDescription="Create a new document." ma:contentTypeScope="" ma:versionID="2272feccba8976455a134087511cc4de">
  <xsd:schema xmlns:xsd="http://www.w3.org/2001/XMLSchema" xmlns:xs="http://www.w3.org/2001/XMLSchema" xmlns:p="http://schemas.microsoft.com/office/2006/metadata/properties" xmlns:ns1="http://schemas.microsoft.com/sharepoint/v3" xmlns:ns2="57ea1d5a-9282-450d-b67b-95754ad80a3a" xmlns:ns3="6a0a4f51-ac25-4947-b5a7-1f35557983d5" xmlns:ns4="6ca39c82-92c1-43b8-8a3b-707b1d1595e2" targetNamespace="http://schemas.microsoft.com/office/2006/metadata/properties" ma:root="true" ma:fieldsID="5c3ead8672836d44502cffdfe24983a1" ns1:_="" ns2:_="" ns3:_="" ns4:_="">
    <xsd:import namespace="http://schemas.microsoft.com/sharepoint/v3"/>
    <xsd:import namespace="57ea1d5a-9282-450d-b67b-95754ad80a3a"/>
    <xsd:import namespace="6a0a4f51-ac25-4947-b5a7-1f35557983d5"/>
    <xsd:import namespace="6ca39c82-92c1-43b8-8a3b-707b1d1595e2"/>
    <xsd:element name="properties">
      <xsd:complexType>
        <xsd:sequence>
          <xsd:element name="documentManagement">
            <xsd:complexType>
              <xsd:all>
                <xsd:element ref="ns1:PublishingStartDate" minOccurs="0"/>
                <xsd:element ref="ns1:PublishingExpirationDate" minOccurs="0"/>
                <xsd:element ref="ns2:IT_x0020_Topics" minOccurs="0"/>
                <xsd:element ref="ns2:ITShowcaseDeliverable" minOccurs="0"/>
                <xsd:element ref="ns2:ITShowcaseDeliveryQuarter" minOccurs="0"/>
                <xsd:element ref="ns2:Products_x0020_for_x0020_IT_x0020_Showcase" minOccurs="0"/>
                <xsd:element ref="ns2:Technology_x0020_Trends" minOccurs="0"/>
                <xsd:element ref="ns3:PIID" minOccurs="0"/>
                <xsd:element ref="ns2:ITShowcaseDeliverableOwner" minOccurs="0"/>
                <xsd:element ref="ns2:ITShowcaseFunctionalArea" minOccurs="0"/>
                <xsd:element ref="ns3:Abstract" minOccurs="0"/>
                <xsd:element ref="ns4:SharedWithUsers" minOccurs="0"/>
                <xsd:element ref="ns4:SharedWithDetails" minOccurs="0"/>
                <xsd:element ref="ns2:ITShowcaseAbstract" minOccurs="0"/>
                <xsd:element ref="ns4:LastSharedByUser" minOccurs="0"/>
                <xsd:element ref="ns4:LastSharedByTim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PublishingStartDate" ma:index="8" nillable="true" ma:displayName="Scheduling Start Date" ma:description="Scheduling Start Date is a site column created by the Publishing feature. It is used to specify the date and time on which this page will first appear to site visitors." ma:hidden="true" ma:internalName="PublishingStartDate">
      <xsd:simpleType>
        <xsd:restriction base="dms:Unknown"/>
      </xsd:simpleType>
    </xsd:element>
    <xsd:element name="PublishingExpirationDate" ma:index="9" nillable="true" ma:displayName="Scheduling End Date" ma:description="Scheduling End Date is a site column created by the Publishing feature. It is used to specify the date and time on which this page will no longer appear to site visitors." ma:hidden="true" ma:internalName="PublishingExpirationDat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57ea1d5a-9282-450d-b67b-95754ad80a3a" elementFormDefault="qualified">
    <xsd:import namespace="http://schemas.microsoft.com/office/2006/documentManagement/types"/>
    <xsd:import namespace="http://schemas.microsoft.com/office/infopath/2007/PartnerControls"/>
    <xsd:element name="IT_x0020_Topics" ma:index="10" nillable="true" ma:displayName="IT Topics" ma:internalName="IT_x0020_Topics">
      <xsd:simpleType>
        <xsd:restriction base="dms:Text">
          <xsd:maxLength value="255"/>
        </xsd:restriction>
      </xsd:simpleType>
    </xsd:element>
    <xsd:element name="ITShowcaseDeliverable" ma:index="11" nillable="true" ma:displayName="IT Showcase Deliverable" ma:internalName="ITShowcaseDeliverable">
      <xsd:simpleType>
        <xsd:restriction base="dms:Text">
          <xsd:maxLength value="255"/>
        </xsd:restriction>
      </xsd:simpleType>
    </xsd:element>
    <xsd:element name="ITShowcaseDeliveryQuarter" ma:index="12" nillable="true" ma:displayName="Delivery Quarter" ma:internalName="ITShowcaseDeliveryQuarter">
      <xsd:simpleType>
        <xsd:restriction base="dms:Text">
          <xsd:maxLength value="255"/>
        </xsd:restriction>
      </xsd:simpleType>
    </xsd:element>
    <xsd:element name="Products_x0020_for_x0020_IT_x0020_Showcase" ma:index="13" nillable="true" ma:displayName="Products for IT Showcase" ma:internalName="Products_x0020_for_x0020_IT_x0020_Showcase">
      <xsd:simpleType>
        <xsd:restriction base="dms:Text">
          <xsd:maxLength value="255"/>
        </xsd:restriction>
      </xsd:simpleType>
    </xsd:element>
    <xsd:element name="Technology_x0020_Trends" ma:index="14" nillable="true" ma:displayName="Technology Trends" ma:internalName="Technology_x0020_Trends">
      <xsd:simpleType>
        <xsd:restriction base="dms:Text">
          <xsd:maxLength value="255"/>
        </xsd:restriction>
      </xsd:simpleType>
    </xsd:element>
    <xsd:element name="ITShowcaseDeliverableOwner" ma:index="16" nillable="true" ma:displayName="Deliverable Owner" ma:internalName="ITShowcaseDeliverableOwner">
      <xsd:simpleType>
        <xsd:restriction base="dms:Text">
          <xsd:maxLength value="255"/>
        </xsd:restriction>
      </xsd:simpleType>
    </xsd:element>
    <xsd:element name="ITShowcaseFunctionalArea" ma:index="17" nillable="true" ma:displayName="Functional Area" ma:internalName="ITShowcaseFunctionalArea">
      <xsd:simpleType>
        <xsd:restriction base="dms:Text">
          <xsd:maxLength value="255"/>
        </xsd:restriction>
      </xsd:simpleType>
    </xsd:element>
    <xsd:element name="ITShowcaseAbstract" ma:index="21" nillable="true" ma:displayName="ITShowcaseAbstract" ma:internalName="ITShowcaseAbstract">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6a0a4f51-ac25-4947-b5a7-1f35557983d5" elementFormDefault="qualified">
    <xsd:import namespace="http://schemas.microsoft.com/office/2006/documentManagement/types"/>
    <xsd:import namespace="http://schemas.microsoft.com/office/infopath/2007/PartnerControls"/>
    <xsd:element name="PIID" ma:index="15" nillable="true" ma:displayName="PI ID" ma:internalName="PIID">
      <xsd:simpleType>
        <xsd:restriction base="dms:Text">
          <xsd:maxLength value="255"/>
        </xsd:restriction>
      </xsd:simpleType>
    </xsd:element>
    <xsd:element name="Abstract" ma:index="18" nillable="true" ma:displayName="Abstract" ma:internalName="Abstract">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6ca39c82-92c1-43b8-8a3b-707b1d1595e2" elementFormDefault="qualified">
    <xsd:import namespace="http://schemas.microsoft.com/office/2006/documentManagement/types"/>
    <xsd:import namespace="http://schemas.microsoft.com/office/infopath/2007/PartnerControls"/>
    <xsd:element name="SharedWithUsers" ma:index="19"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0" nillable="true" ma:displayName="Shared With Details" ma:description="" ma:internalName="SharedWithDetails" ma:readOnly="true">
      <xsd:simpleType>
        <xsd:restriction base="dms:Note">
          <xsd:maxLength value="255"/>
        </xsd:restriction>
      </xsd:simpleType>
    </xsd:element>
    <xsd:element name="LastSharedByUser" ma:index="22" nillable="true" ma:displayName="Last Shared By User" ma:description="" ma:internalName="LastSharedByUser" ma:readOnly="true">
      <xsd:simpleType>
        <xsd:restriction base="dms:Note">
          <xsd:maxLength value="255"/>
        </xsd:restriction>
      </xsd:simpleType>
    </xsd:element>
    <xsd:element name="LastSharedByTime" ma:index="23" nillable="true" ma:displayName="Last Shared By Time" ma:description="" ma:internalName="LastSharedByTime" ma:readOnly="true">
      <xsd:simpleType>
        <xsd:restriction base="dms:DateTim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IT Showcase 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7DFAB03-2EFE-4A84-A180-3256FD95395F}">
  <ds:schemaRefs>
    <ds:schemaRef ds:uri="http://schemas.microsoft.com/sharepoint/v3/contenttype/forms"/>
  </ds:schemaRefs>
</ds:datastoreItem>
</file>

<file path=customXml/itemProps2.xml><?xml version="1.0" encoding="utf-8"?>
<ds:datastoreItem xmlns:ds="http://schemas.openxmlformats.org/officeDocument/2006/customXml" ds:itemID="{AC3CD4C2-5484-456A-940E-6FA2235E4946}">
  <ds:schemaRefs>
    <ds:schemaRef ds:uri="http://schemas.microsoft.com/office/2006/metadata/properties"/>
    <ds:schemaRef ds:uri="http://schemas.microsoft.com/office/infopath/2007/PartnerControls"/>
    <ds:schemaRef ds:uri="9c1a805a-57ed-4b6d-aa39-510c43664058"/>
  </ds:schemaRefs>
</ds:datastoreItem>
</file>

<file path=customXml/itemProps3.xml><?xml version="1.0" encoding="utf-8"?>
<ds:datastoreItem xmlns:ds="http://schemas.openxmlformats.org/officeDocument/2006/customXml" ds:itemID="{5079A7D8-9A7D-4420-9287-F44182E2936A}"/>
</file>

<file path=customXml/itemProps4.xml><?xml version="1.0" encoding="utf-8"?>
<ds:datastoreItem xmlns:ds="http://schemas.openxmlformats.org/officeDocument/2006/customXml" ds:itemID="{3E0D9AF5-EF48-406B-A2CA-A50DB83EAF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Stripped-down master without media placeholder</Template>
  <TotalTime>7320</TotalTime>
  <Pages>1</Pages>
  <Words>1052</Words>
  <Characters>5998</Characters>
  <Application>Microsoft Office Word</Application>
  <DocSecurity>0</DocSecurity>
  <Lines>49</Lines>
  <Paragraphs>14</Paragraphs>
  <ScaleCrop>false</ScaleCrop>
  <HeadingPairs>
    <vt:vector size="2" baseType="variant">
      <vt:variant>
        <vt:lpstr>Title</vt:lpstr>
      </vt:variant>
      <vt:variant>
        <vt:i4>1</vt:i4>
      </vt:variant>
    </vt:vector>
  </HeadingPairs>
  <TitlesOfParts>
    <vt:vector size="1" baseType="lpstr">
      <vt:lpstr>Using Power BI to visualize data insights from Microsoft Dynamics CRM Online</vt:lpstr>
    </vt:vector>
  </TitlesOfParts>
  <Company/>
  <LinksUpToDate>false</LinksUpToDate>
  <CharactersWithSpaces>7036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Using Power BI to visualize data insights from Microsoft Dynamics CRM Online</dc:title>
  <dc:subject/>
  <dc:creator>msitshowcase@service.microsoft.com</dc:creator>
  <cp:keywords/>
  <dc:description>When it comes to data analysis and decision making, Microsoft Dynamics CRM Online has been an invaluable business intelligence tool for the Microsoft Operations Global Business Process Outsourcing team. However, not all stakeholders have access to CRM Online, so Microsoft IT helped connect Power BI to the team’s data in CRM Online. Now it’s easy to share data views in a Power BI dashboard, export CRM Online data to Power BI for analysis, and view CRM Online data through the Power BI app.</dc:description>
  <cp:lastModifiedBy>Masood Ali-Husein (Entirenet)</cp:lastModifiedBy>
  <cp:revision>13</cp:revision>
  <cp:lastPrinted>2016-10-03T17:24:00Z</cp:lastPrinted>
  <dcterms:created xsi:type="dcterms:W3CDTF">2016-09-28T18:08:00Z</dcterms:created>
  <dcterms:modified xsi:type="dcterms:W3CDTF">2016-10-15T00:33:00Z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0x010100A3C9ADF89E90A443A55C403FFF12CBBD</vt:lpwstr>
  </property>
</Properties>
</file>